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246"/>
        <w:gridCol w:w="4960"/>
      </w:tblGrid>
      <w:tr w:rsidR="00424538" w:rsidRPr="00F57103" w14:paraId="72992121" w14:textId="77777777" w:rsidTr="005F1A06">
        <w:trPr>
          <w:cantSplit/>
          <w:trHeight w:val="255"/>
        </w:trPr>
        <w:tc>
          <w:tcPr>
            <w:tcW w:w="5246" w:type="dxa"/>
            <w:vMerge w:val="restart"/>
          </w:tcPr>
          <w:p w14:paraId="39925F15" w14:textId="77777777" w:rsidR="00424538" w:rsidRPr="005C4924" w:rsidRDefault="00861CFF" w:rsidP="00767650">
            <w:pPr>
              <w:rPr>
                <w:rStyle w:val="YTnimiNRO"/>
                <w:b w:val="0"/>
              </w:rPr>
            </w:pPr>
            <w:r>
              <w:rPr>
                <w:b/>
                <w:noProof/>
                <w:lang w:val="fi-FI" w:eastAsia="fi-FI"/>
              </w:rPr>
              <w:drawing>
                <wp:inline distT="0" distB="0" distL="0" distR="0" wp14:anchorId="58DDEA70" wp14:editId="5477AA4C">
                  <wp:extent cx="2033306" cy="39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rea-vaakalogo_CMYK_64x300px_150ppi.jpg"/>
                          <pic:cNvPicPr/>
                        </pic:nvPicPr>
                        <pic:blipFill>
                          <a:blip r:embed="rId11">
                            <a:extLst>
                              <a:ext uri="{28A0092B-C50C-407E-A947-70E740481C1C}">
                                <a14:useLocalDpi xmlns:a14="http://schemas.microsoft.com/office/drawing/2010/main" val="0"/>
                              </a:ext>
                            </a:extLst>
                          </a:blip>
                          <a:stretch>
                            <a:fillRect/>
                          </a:stretch>
                        </pic:blipFill>
                        <pic:spPr>
                          <a:xfrm>
                            <a:off x="0" y="0"/>
                            <a:ext cx="2216707" cy="434613"/>
                          </a:xfrm>
                          <a:prstGeom prst="rect">
                            <a:avLst/>
                          </a:prstGeom>
                        </pic:spPr>
                      </pic:pic>
                    </a:graphicData>
                  </a:graphic>
                </wp:inline>
              </w:drawing>
            </w:r>
          </w:p>
        </w:tc>
        <w:tc>
          <w:tcPr>
            <w:tcW w:w="4960" w:type="dxa"/>
          </w:tcPr>
          <w:p w14:paraId="3F56737C" w14:textId="54045091" w:rsidR="00424538" w:rsidRPr="00F57103" w:rsidRDefault="0029734B" w:rsidP="00A407FE">
            <w:pPr>
              <w:rPr>
                <w:rStyle w:val="YTasiakTYYPPI"/>
              </w:rPr>
            </w:pPr>
            <w:r>
              <w:rPr>
                <w:rStyle w:val="YTasiakTYYPPI"/>
              </w:rPr>
              <w:t>Report</w:t>
            </w:r>
          </w:p>
        </w:tc>
      </w:tr>
      <w:tr w:rsidR="00424538" w:rsidRPr="00F57103" w14:paraId="41CDB8D0" w14:textId="77777777" w:rsidTr="005F1A06">
        <w:trPr>
          <w:cantSplit/>
          <w:trHeight w:hRule="exact" w:val="255"/>
        </w:trPr>
        <w:tc>
          <w:tcPr>
            <w:tcW w:w="5246" w:type="dxa"/>
            <w:vMerge/>
          </w:tcPr>
          <w:p w14:paraId="7798DAF5" w14:textId="77777777" w:rsidR="00424538" w:rsidRPr="00F57103" w:rsidRDefault="00424538" w:rsidP="00475966"/>
        </w:tc>
        <w:tc>
          <w:tcPr>
            <w:tcW w:w="4960" w:type="dxa"/>
          </w:tcPr>
          <w:p w14:paraId="3E14DF77" w14:textId="2809C36C" w:rsidR="00424538" w:rsidRPr="00F57103" w:rsidRDefault="00EF78ED" w:rsidP="007A2F58">
            <w:r>
              <w:rPr>
                <w:rStyle w:val="YTjaksokoodi"/>
              </w:rPr>
              <w:t>R0334</w:t>
            </w:r>
            <w:r w:rsidR="00424538" w:rsidRPr="00F57103">
              <w:t>/</w:t>
            </w:r>
            <w:r>
              <w:rPr>
                <w:rStyle w:val="YTtoteutuskoodi"/>
              </w:rPr>
              <w:t>3011</w:t>
            </w:r>
            <w:r w:rsidR="00424538" w:rsidRPr="00F57103">
              <w:t>/</w:t>
            </w:r>
            <w:r>
              <w:rPr>
                <w:rStyle w:val="YTopettaja"/>
              </w:rPr>
              <w:t>Rathod</w:t>
            </w:r>
          </w:p>
        </w:tc>
      </w:tr>
      <w:tr w:rsidR="00424538" w:rsidRPr="00F57103" w14:paraId="17F9F834" w14:textId="77777777" w:rsidTr="00424538">
        <w:trPr>
          <w:cantSplit/>
          <w:trHeight w:val="255"/>
        </w:trPr>
        <w:tc>
          <w:tcPr>
            <w:tcW w:w="5246" w:type="dxa"/>
            <w:vMerge/>
            <w:vAlign w:val="bottom"/>
          </w:tcPr>
          <w:p w14:paraId="0C37E293" w14:textId="77777777" w:rsidR="00424538" w:rsidRPr="00F57103" w:rsidRDefault="00424538" w:rsidP="00B93B6B"/>
        </w:tc>
        <w:tc>
          <w:tcPr>
            <w:tcW w:w="4960" w:type="dxa"/>
            <w:vAlign w:val="bottom"/>
          </w:tcPr>
          <w:p w14:paraId="56FBE12A" w14:textId="77777777" w:rsidR="00424538" w:rsidRPr="00F57103" w:rsidRDefault="00424538" w:rsidP="00B93B6B"/>
        </w:tc>
      </w:tr>
      <w:tr w:rsidR="00424538" w:rsidRPr="00F57103" w14:paraId="5A3D99E7" w14:textId="77777777" w:rsidTr="00424538">
        <w:trPr>
          <w:cantSplit/>
          <w:trHeight w:hRule="exact" w:val="255"/>
        </w:trPr>
        <w:tc>
          <w:tcPr>
            <w:tcW w:w="5246" w:type="dxa"/>
            <w:vMerge w:val="restart"/>
          </w:tcPr>
          <w:p w14:paraId="6BB3A49A" w14:textId="1B56964A" w:rsidR="00424538" w:rsidRPr="00343EAC" w:rsidRDefault="0029734B" w:rsidP="00424538">
            <w:r>
              <w:rPr>
                <w:rStyle w:val="YTnimiNRO"/>
              </w:rPr>
              <w:t>Giulia Karanxha 2207809</w:t>
            </w:r>
          </w:p>
        </w:tc>
        <w:tc>
          <w:tcPr>
            <w:tcW w:w="4960" w:type="dxa"/>
            <w:vAlign w:val="bottom"/>
          </w:tcPr>
          <w:p w14:paraId="6E19D5CC" w14:textId="27093F57" w:rsidR="00424538" w:rsidRDefault="00C25849" w:rsidP="00B93B6B">
            <w:pPr>
              <w:rPr>
                <w:rStyle w:val="YTpivys"/>
              </w:rPr>
            </w:pPr>
            <w:r>
              <w:rPr>
                <w:rStyle w:val="YTpivys"/>
              </w:rPr>
              <w:t>1</w:t>
            </w:r>
            <w:r w:rsidR="00F6508E">
              <w:rPr>
                <w:rStyle w:val="YTpivys"/>
              </w:rPr>
              <w:t>3</w:t>
            </w:r>
            <w:r>
              <w:rPr>
                <w:rStyle w:val="YTpivys"/>
              </w:rPr>
              <w:t>.0</w:t>
            </w:r>
            <w:r w:rsidR="00F6508E">
              <w:rPr>
                <w:rStyle w:val="YTpivys"/>
              </w:rPr>
              <w:t>3</w:t>
            </w:r>
            <w:r>
              <w:rPr>
                <w:rStyle w:val="YTpivys"/>
              </w:rPr>
              <w:t>.2024</w:t>
            </w:r>
          </w:p>
          <w:p w14:paraId="65BE8D3F" w14:textId="0EE4ABB7" w:rsidR="00C25849" w:rsidRPr="00F57103" w:rsidRDefault="00C25849" w:rsidP="00B93B6B">
            <w:pPr>
              <w:rPr>
                <w:rStyle w:val="YTpivys"/>
              </w:rPr>
            </w:pPr>
          </w:p>
        </w:tc>
      </w:tr>
      <w:tr w:rsidR="00424538" w:rsidRPr="00F57103" w14:paraId="42D4DA41" w14:textId="77777777" w:rsidTr="00424538">
        <w:trPr>
          <w:cantSplit/>
          <w:trHeight w:val="516"/>
        </w:trPr>
        <w:tc>
          <w:tcPr>
            <w:tcW w:w="5246" w:type="dxa"/>
            <w:vMerge/>
          </w:tcPr>
          <w:p w14:paraId="084621F7" w14:textId="77777777" w:rsidR="00424538" w:rsidRPr="00F57103" w:rsidRDefault="00424538" w:rsidP="009A411B"/>
        </w:tc>
        <w:tc>
          <w:tcPr>
            <w:tcW w:w="4960" w:type="dxa"/>
            <w:vMerge w:val="restart"/>
          </w:tcPr>
          <w:p w14:paraId="0591BB8E" w14:textId="77777777" w:rsidR="00424538" w:rsidRPr="00F57103" w:rsidRDefault="00424538" w:rsidP="009A411B"/>
        </w:tc>
      </w:tr>
      <w:tr w:rsidR="00424538" w:rsidRPr="00F57103" w14:paraId="6E7C3347" w14:textId="77777777" w:rsidTr="00424538">
        <w:trPr>
          <w:cantSplit/>
          <w:trHeight w:val="437"/>
        </w:trPr>
        <w:tc>
          <w:tcPr>
            <w:tcW w:w="5246" w:type="dxa"/>
          </w:tcPr>
          <w:p w14:paraId="7AC5B4C5" w14:textId="77777777" w:rsidR="00424538" w:rsidRPr="00F57103" w:rsidRDefault="00424538" w:rsidP="009A411B"/>
        </w:tc>
        <w:tc>
          <w:tcPr>
            <w:tcW w:w="4960" w:type="dxa"/>
            <w:vMerge/>
          </w:tcPr>
          <w:p w14:paraId="0DB4DC83" w14:textId="77777777" w:rsidR="00424538" w:rsidRPr="00F57103" w:rsidRDefault="00424538" w:rsidP="009A411B"/>
        </w:tc>
      </w:tr>
      <w:tr w:rsidR="00612470" w:rsidRPr="00F57103" w14:paraId="6F80147D" w14:textId="77777777" w:rsidTr="005C4924">
        <w:trPr>
          <w:cantSplit/>
          <w:trHeight w:hRule="exact" w:val="3402"/>
        </w:trPr>
        <w:tc>
          <w:tcPr>
            <w:tcW w:w="10206" w:type="dxa"/>
            <w:gridSpan w:val="2"/>
          </w:tcPr>
          <w:p w14:paraId="77CE6CC3" w14:textId="77777777" w:rsidR="00EF78ED" w:rsidRPr="00EF78ED" w:rsidRDefault="00EF78ED" w:rsidP="00EF78ED">
            <w:pPr>
              <w:rPr>
                <w:noProof/>
                <w:sz w:val="36"/>
                <w:szCs w:val="36"/>
                <w:lang w:eastAsia="fi-FI"/>
              </w:rPr>
            </w:pPr>
          </w:p>
          <w:p w14:paraId="2DC812A5" w14:textId="27DF87A1" w:rsidR="00DF4CA5" w:rsidRPr="00EF78ED" w:rsidRDefault="00EF78ED" w:rsidP="00EF78ED">
            <w:pPr>
              <w:pStyle w:val="AsiakirjanOtsikko"/>
              <w:suppressAutoHyphens/>
              <w:jc w:val="center"/>
              <w:rPr>
                <w:lang w:val="en-AU"/>
              </w:rPr>
            </w:pPr>
            <w:r w:rsidRPr="00EF78ED">
              <w:t>Labwork-</w:t>
            </w:r>
            <w:r w:rsidR="00B64DFC">
              <w:t>3</w:t>
            </w:r>
            <w:r w:rsidRPr="00EF78ED">
              <w:t xml:space="preserve">: </w:t>
            </w:r>
            <w:r w:rsidR="00DD49AD" w:rsidRPr="00DD49AD">
              <w:t>Mobile App with Ionic Framework and API call</w:t>
            </w:r>
          </w:p>
        </w:tc>
      </w:tr>
      <w:tr w:rsidR="00BF4744" w:rsidRPr="00F57103" w14:paraId="2D854C9D" w14:textId="77777777" w:rsidTr="005C4924">
        <w:trPr>
          <w:cantSplit/>
          <w:trHeight w:hRule="exact" w:val="6520"/>
        </w:trPr>
        <w:tc>
          <w:tcPr>
            <w:tcW w:w="10206" w:type="dxa"/>
            <w:gridSpan w:val="2"/>
          </w:tcPr>
          <w:p w14:paraId="1F9EE35E" w14:textId="498E9862" w:rsidR="00DF4CA5" w:rsidRPr="00F57103" w:rsidRDefault="00DF4CA5" w:rsidP="00AA5739">
            <w:pPr>
              <w:jc w:val="center"/>
            </w:pPr>
          </w:p>
        </w:tc>
      </w:tr>
      <w:tr w:rsidR="00286037" w:rsidRPr="00F57103" w14:paraId="378C9901" w14:textId="77777777" w:rsidTr="005C4924">
        <w:trPr>
          <w:cantSplit/>
          <w:trHeight w:hRule="exact" w:val="1701"/>
        </w:trPr>
        <w:tc>
          <w:tcPr>
            <w:tcW w:w="10206" w:type="dxa"/>
            <w:gridSpan w:val="2"/>
            <w:vAlign w:val="bottom"/>
          </w:tcPr>
          <w:p w14:paraId="6DD8F71A" w14:textId="77777777" w:rsidR="00286037" w:rsidRPr="00F57103" w:rsidRDefault="00286037" w:rsidP="00286037">
            <w:pPr>
              <w:jc w:val="right"/>
            </w:pPr>
          </w:p>
        </w:tc>
      </w:tr>
    </w:tbl>
    <w:p w14:paraId="27D69F3F" w14:textId="77777777" w:rsidR="00A65A05" w:rsidRPr="00322ADB" w:rsidRDefault="00A65A05" w:rsidP="008C6D11"/>
    <w:p w14:paraId="6FA7EC3B" w14:textId="77777777" w:rsidR="00A65A05" w:rsidRPr="005F1A06" w:rsidRDefault="00BD5683" w:rsidP="008C6D11">
      <w:pPr>
        <w:rPr>
          <w:lang w:val="en-US"/>
        </w:rPr>
        <w:sectPr w:rsidR="00A65A05" w:rsidRPr="005F1A06" w:rsidSect="00F46E82">
          <w:footerReference w:type="default" r:id="rId12"/>
          <w:pgSz w:w="11906" w:h="16838" w:code="9"/>
          <w:pgMar w:top="567" w:right="567" w:bottom="567" w:left="1134" w:header="567" w:footer="567" w:gutter="0"/>
          <w:cols w:space="708"/>
          <w:docGrid w:linePitch="360"/>
        </w:sectPr>
      </w:pPr>
      <w:r w:rsidRPr="00C96A47">
        <w:rPr>
          <w:rFonts w:asciiTheme="minorHAnsi" w:eastAsiaTheme="minorHAnsi" w:hAnsiTheme="minorHAnsi"/>
          <w:vanish/>
          <w:color w:val="D10074" w:themeColor="accent1"/>
          <w:sz w:val="16"/>
          <w:szCs w:val="16"/>
          <w:lang w:val="en-US" w:eastAsia="en-US"/>
        </w:rPr>
        <w:t xml:space="preserve">Do not </w:t>
      </w:r>
      <w:r w:rsidR="00C630A9" w:rsidRPr="00C96A47">
        <w:rPr>
          <w:rFonts w:asciiTheme="minorHAnsi" w:eastAsiaTheme="minorHAnsi" w:hAnsiTheme="minorHAnsi"/>
          <w:vanish/>
          <w:color w:val="D10074" w:themeColor="accent1"/>
          <w:sz w:val="16"/>
          <w:szCs w:val="16"/>
          <w:lang w:val="en-US" w:eastAsia="en-US"/>
        </w:rPr>
        <w:t>delete</w:t>
      </w:r>
      <w:r w:rsidRPr="00C96A47">
        <w:rPr>
          <w:rFonts w:asciiTheme="minorHAnsi" w:eastAsiaTheme="minorHAnsi" w:hAnsiTheme="minorHAnsi"/>
          <w:vanish/>
          <w:color w:val="D10074" w:themeColor="accent1"/>
          <w:sz w:val="16"/>
          <w:szCs w:val="16"/>
          <w:lang w:val="en-US" w:eastAsia="en-US"/>
        </w:rPr>
        <w:t xml:space="preserve"> this Section Break</w:t>
      </w:r>
      <w:r w:rsidR="00C96A47">
        <w:rPr>
          <w:rFonts w:asciiTheme="minorHAnsi" w:eastAsiaTheme="minorHAnsi" w:hAnsiTheme="minorHAnsi"/>
          <w:vanish/>
          <w:color w:val="D10074" w:themeColor="accent1"/>
          <w:sz w:val="16"/>
          <w:szCs w:val="16"/>
          <w:lang w:val="en-US" w:eastAsia="en-US"/>
        </w:rPr>
        <w:t>.</w:t>
      </w:r>
    </w:p>
    <w:p w14:paraId="181E840E" w14:textId="77777777" w:rsidR="0082313A" w:rsidRPr="00081FA2" w:rsidRDefault="0082313A" w:rsidP="0082313A">
      <w:pPr>
        <w:rPr>
          <w:rFonts w:asciiTheme="minorHAnsi" w:eastAsiaTheme="minorHAnsi" w:hAnsiTheme="minorHAnsi"/>
          <w:vanish/>
          <w:color w:val="D10074" w:themeColor="accent1"/>
          <w:sz w:val="16"/>
          <w:szCs w:val="16"/>
          <w:lang w:val="en-US" w:eastAsia="en-US"/>
        </w:rPr>
      </w:pPr>
      <w:r>
        <w:rPr>
          <w:rFonts w:asciiTheme="minorHAnsi" w:eastAsiaTheme="minorHAnsi" w:hAnsiTheme="minorHAnsi"/>
          <w:vanish/>
          <w:color w:val="D10074" w:themeColor="accent1"/>
          <w:sz w:val="16"/>
          <w:szCs w:val="16"/>
          <w:lang w:val="en-US" w:eastAsia="en-US"/>
        </w:rPr>
        <w:lastRenderedPageBreak/>
        <w:t>Select</w:t>
      </w:r>
      <w:r w:rsidRPr="00081FA2">
        <w:rPr>
          <w:rFonts w:asciiTheme="minorHAnsi" w:eastAsiaTheme="minorHAnsi" w:hAnsiTheme="minorHAnsi"/>
          <w:vanish/>
          <w:color w:val="D10074" w:themeColor="accent1"/>
          <w:sz w:val="16"/>
          <w:szCs w:val="16"/>
          <w:lang w:val="en-US" w:eastAsia="en-US"/>
        </w:rPr>
        <w:t xml:space="preserve"> TOC, update </w:t>
      </w:r>
      <w:r>
        <w:rPr>
          <w:rFonts w:asciiTheme="minorHAnsi" w:eastAsiaTheme="minorHAnsi" w:hAnsiTheme="minorHAnsi"/>
          <w:vanish/>
          <w:color w:val="D10074" w:themeColor="accent1"/>
          <w:sz w:val="16"/>
          <w:szCs w:val="16"/>
          <w:lang w:val="en-US" w:eastAsia="en-US"/>
        </w:rPr>
        <w:t>with</w:t>
      </w:r>
      <w:r w:rsidRPr="00081FA2">
        <w:rPr>
          <w:rFonts w:asciiTheme="minorHAnsi" w:eastAsiaTheme="minorHAnsi" w:hAnsiTheme="minorHAnsi"/>
          <w:vanish/>
          <w:color w:val="D10074" w:themeColor="accent1"/>
          <w:sz w:val="16"/>
          <w:szCs w:val="16"/>
          <w:lang w:val="en-US" w:eastAsia="en-US"/>
        </w:rPr>
        <w:t xml:space="preserve"> F9, select Update entire table.</w:t>
      </w:r>
    </w:p>
    <w:p w14:paraId="65BCC0DC" w14:textId="77777777" w:rsidR="007B5193" w:rsidRPr="00F57103" w:rsidRDefault="006946E0" w:rsidP="005F7C25">
      <w:pPr>
        <w:pStyle w:val="NoSpacing"/>
        <w:spacing w:after="240"/>
      </w:pPr>
      <w:r w:rsidRPr="00F57103">
        <w:t xml:space="preserve">Table of </w:t>
      </w:r>
      <w:r w:rsidR="00BD5683" w:rsidRPr="00F57103">
        <w:t>Contents</w:t>
      </w:r>
    </w:p>
    <w:p w14:paraId="449032FC" w14:textId="0C89E9CD" w:rsidR="006A5313" w:rsidRDefault="006D3BDF">
      <w:pPr>
        <w:pStyle w:val="TOC1"/>
        <w:rPr>
          <w:rFonts w:asciiTheme="minorHAnsi" w:eastAsiaTheme="minorEastAsia" w:hAnsiTheme="minorHAnsi" w:cstheme="minorBidi"/>
          <w:kern w:val="2"/>
          <w:sz w:val="24"/>
          <w:szCs w:val="24"/>
          <w:lang w:val="it-IT" w:eastAsia="it-IT"/>
          <w14:ligatures w14:val="standardContextual"/>
        </w:rPr>
      </w:pPr>
      <w:r>
        <w:fldChar w:fldCharType="begin"/>
      </w:r>
      <w:r>
        <w:instrText xml:space="preserve"> TOC \o "1-3" \h \z \t "Title;1" </w:instrText>
      </w:r>
      <w:r>
        <w:fldChar w:fldCharType="separate"/>
      </w:r>
      <w:hyperlink w:anchor="_Toc161483252" w:history="1">
        <w:r w:rsidR="006A5313" w:rsidRPr="00C82E3C">
          <w:rPr>
            <w:rStyle w:val="Hyperlink"/>
            <w:lang w:val="en-US"/>
          </w:rPr>
          <w:t>1</w:t>
        </w:r>
        <w:r w:rsidR="006A5313">
          <w:rPr>
            <w:rFonts w:asciiTheme="minorHAnsi" w:eastAsiaTheme="minorEastAsia" w:hAnsiTheme="minorHAnsi" w:cstheme="minorBidi"/>
            <w:kern w:val="2"/>
            <w:sz w:val="24"/>
            <w:szCs w:val="24"/>
            <w:lang w:val="it-IT" w:eastAsia="it-IT"/>
            <w14:ligatures w14:val="standardContextual"/>
          </w:rPr>
          <w:tab/>
        </w:r>
        <w:r w:rsidR="006A5313" w:rsidRPr="00C82E3C">
          <w:rPr>
            <w:rStyle w:val="Hyperlink"/>
            <w:lang w:val="en-US"/>
          </w:rPr>
          <w:t>Learning Reflection</w:t>
        </w:r>
        <w:r w:rsidR="006A5313">
          <w:rPr>
            <w:webHidden/>
          </w:rPr>
          <w:tab/>
        </w:r>
        <w:r w:rsidR="006A5313">
          <w:rPr>
            <w:webHidden/>
          </w:rPr>
          <w:fldChar w:fldCharType="begin"/>
        </w:r>
        <w:r w:rsidR="006A5313">
          <w:rPr>
            <w:webHidden/>
          </w:rPr>
          <w:instrText xml:space="preserve"> PAGEREF _Toc161483252 \h </w:instrText>
        </w:r>
        <w:r w:rsidR="006A5313">
          <w:rPr>
            <w:webHidden/>
          </w:rPr>
        </w:r>
        <w:r w:rsidR="006A5313">
          <w:rPr>
            <w:webHidden/>
          </w:rPr>
          <w:fldChar w:fldCharType="separate"/>
        </w:r>
        <w:r w:rsidR="00B21367">
          <w:rPr>
            <w:webHidden/>
          </w:rPr>
          <w:t>3</w:t>
        </w:r>
        <w:r w:rsidR="006A5313">
          <w:rPr>
            <w:webHidden/>
          </w:rPr>
          <w:fldChar w:fldCharType="end"/>
        </w:r>
      </w:hyperlink>
    </w:p>
    <w:p w14:paraId="6B00D5EB" w14:textId="0F9C9DE8" w:rsidR="006A5313" w:rsidRDefault="006A5313">
      <w:pPr>
        <w:pStyle w:val="TOC1"/>
        <w:rPr>
          <w:rFonts w:asciiTheme="minorHAnsi" w:eastAsiaTheme="minorEastAsia" w:hAnsiTheme="minorHAnsi" w:cstheme="minorBidi"/>
          <w:kern w:val="2"/>
          <w:sz w:val="24"/>
          <w:szCs w:val="24"/>
          <w:lang w:val="it-IT" w:eastAsia="it-IT"/>
          <w14:ligatures w14:val="standardContextual"/>
        </w:rPr>
      </w:pPr>
      <w:hyperlink w:anchor="_Toc161483253" w:history="1">
        <w:r w:rsidRPr="00C82E3C">
          <w:rPr>
            <w:rStyle w:val="Hyperlink"/>
          </w:rPr>
          <w:t>2</w:t>
        </w:r>
        <w:r>
          <w:rPr>
            <w:rFonts w:asciiTheme="minorHAnsi" w:eastAsiaTheme="minorEastAsia" w:hAnsiTheme="minorHAnsi" w:cstheme="minorBidi"/>
            <w:kern w:val="2"/>
            <w:sz w:val="24"/>
            <w:szCs w:val="24"/>
            <w:lang w:val="it-IT" w:eastAsia="it-IT"/>
            <w14:ligatures w14:val="standardContextual"/>
          </w:rPr>
          <w:tab/>
        </w:r>
        <w:r w:rsidRPr="00C82E3C">
          <w:rPr>
            <w:rStyle w:val="Hyperlink"/>
          </w:rPr>
          <w:t>Ionic-React API Call</w:t>
        </w:r>
        <w:r>
          <w:rPr>
            <w:webHidden/>
          </w:rPr>
          <w:tab/>
        </w:r>
        <w:r>
          <w:rPr>
            <w:webHidden/>
          </w:rPr>
          <w:fldChar w:fldCharType="begin"/>
        </w:r>
        <w:r>
          <w:rPr>
            <w:webHidden/>
          </w:rPr>
          <w:instrText xml:space="preserve"> PAGEREF _Toc161483253 \h </w:instrText>
        </w:r>
        <w:r>
          <w:rPr>
            <w:webHidden/>
          </w:rPr>
        </w:r>
        <w:r>
          <w:rPr>
            <w:webHidden/>
          </w:rPr>
          <w:fldChar w:fldCharType="separate"/>
        </w:r>
        <w:r w:rsidR="00B21367">
          <w:rPr>
            <w:webHidden/>
          </w:rPr>
          <w:t>3</w:t>
        </w:r>
        <w:r>
          <w:rPr>
            <w:webHidden/>
          </w:rPr>
          <w:fldChar w:fldCharType="end"/>
        </w:r>
      </w:hyperlink>
    </w:p>
    <w:p w14:paraId="1A1B998D" w14:textId="0DA470A0" w:rsidR="006A5313" w:rsidRDefault="006A5313">
      <w:pPr>
        <w:pStyle w:val="TOC1"/>
        <w:rPr>
          <w:rFonts w:asciiTheme="minorHAnsi" w:eastAsiaTheme="minorEastAsia" w:hAnsiTheme="minorHAnsi" w:cstheme="minorBidi"/>
          <w:kern w:val="2"/>
          <w:sz w:val="24"/>
          <w:szCs w:val="24"/>
          <w:lang w:val="it-IT" w:eastAsia="it-IT"/>
          <w14:ligatures w14:val="standardContextual"/>
        </w:rPr>
      </w:pPr>
      <w:hyperlink w:anchor="_Toc161483254" w:history="1">
        <w:r w:rsidRPr="00C82E3C">
          <w:rPr>
            <w:rStyle w:val="Hyperlink"/>
            <w:lang w:val="en-US"/>
          </w:rPr>
          <w:t>3</w:t>
        </w:r>
        <w:r>
          <w:rPr>
            <w:rFonts w:asciiTheme="minorHAnsi" w:eastAsiaTheme="minorEastAsia" w:hAnsiTheme="minorHAnsi" w:cstheme="minorBidi"/>
            <w:kern w:val="2"/>
            <w:sz w:val="24"/>
            <w:szCs w:val="24"/>
            <w:lang w:val="it-IT" w:eastAsia="it-IT"/>
            <w14:ligatures w14:val="standardContextual"/>
          </w:rPr>
          <w:tab/>
        </w:r>
        <w:r w:rsidRPr="00C82E3C">
          <w:rPr>
            <w:rStyle w:val="Hyperlink"/>
            <w:lang w:val="en-US"/>
          </w:rPr>
          <w:t>Creating a Simple Mobile App</w:t>
        </w:r>
        <w:r>
          <w:rPr>
            <w:webHidden/>
          </w:rPr>
          <w:tab/>
        </w:r>
        <w:r>
          <w:rPr>
            <w:webHidden/>
          </w:rPr>
          <w:fldChar w:fldCharType="begin"/>
        </w:r>
        <w:r>
          <w:rPr>
            <w:webHidden/>
          </w:rPr>
          <w:instrText xml:space="preserve"> PAGEREF _Toc161483254 \h </w:instrText>
        </w:r>
        <w:r>
          <w:rPr>
            <w:webHidden/>
          </w:rPr>
        </w:r>
        <w:r>
          <w:rPr>
            <w:webHidden/>
          </w:rPr>
          <w:fldChar w:fldCharType="separate"/>
        </w:r>
        <w:r w:rsidR="00B21367">
          <w:rPr>
            <w:webHidden/>
          </w:rPr>
          <w:t>10</w:t>
        </w:r>
        <w:r>
          <w:rPr>
            <w:webHidden/>
          </w:rPr>
          <w:fldChar w:fldCharType="end"/>
        </w:r>
      </w:hyperlink>
    </w:p>
    <w:p w14:paraId="35293212" w14:textId="2FDE6F65" w:rsidR="007B5193" w:rsidRPr="00F57103" w:rsidRDefault="006D3BDF" w:rsidP="005F7C25">
      <w:pPr>
        <w:pStyle w:val="NoSpacing"/>
      </w:pPr>
      <w:r>
        <w:rPr>
          <w:noProof/>
        </w:rPr>
        <w:fldChar w:fldCharType="end"/>
      </w:r>
    </w:p>
    <w:p w14:paraId="0872AC44" w14:textId="77777777" w:rsidR="00847BB9" w:rsidRPr="005F1A06" w:rsidRDefault="00BD5683" w:rsidP="00C96A47">
      <w:pPr>
        <w:rPr>
          <w:lang w:val="en-US"/>
        </w:rPr>
        <w:sectPr w:rsidR="00847BB9" w:rsidRPr="005F1A06" w:rsidSect="00F46E82">
          <w:headerReference w:type="default" r:id="rId13"/>
          <w:headerReference w:type="first" r:id="rId14"/>
          <w:footerReference w:type="first" r:id="rId15"/>
          <w:pgSz w:w="11906" w:h="16838" w:code="9"/>
          <w:pgMar w:top="567" w:right="567" w:bottom="567" w:left="1134" w:header="567" w:footer="567" w:gutter="0"/>
          <w:cols w:space="708"/>
          <w:docGrid w:linePitch="360"/>
        </w:sectPr>
      </w:pPr>
      <w:r w:rsidRPr="00C96A47">
        <w:rPr>
          <w:rFonts w:asciiTheme="minorHAnsi" w:eastAsiaTheme="minorHAnsi" w:hAnsiTheme="minorHAnsi"/>
          <w:vanish/>
          <w:color w:val="D10074" w:themeColor="accent1"/>
          <w:sz w:val="16"/>
          <w:szCs w:val="16"/>
          <w:lang w:val="en-US" w:eastAsia="en-US"/>
        </w:rPr>
        <w:t xml:space="preserve">Do not </w:t>
      </w:r>
      <w:r w:rsidR="00C630A9" w:rsidRPr="00C96A47">
        <w:rPr>
          <w:rFonts w:asciiTheme="minorHAnsi" w:eastAsiaTheme="minorHAnsi" w:hAnsiTheme="minorHAnsi"/>
          <w:vanish/>
          <w:color w:val="D10074" w:themeColor="accent1"/>
          <w:sz w:val="16"/>
          <w:szCs w:val="16"/>
          <w:lang w:val="en-US" w:eastAsia="en-US"/>
        </w:rPr>
        <w:t>delete</w:t>
      </w:r>
      <w:r w:rsidRPr="00C96A47">
        <w:rPr>
          <w:rFonts w:asciiTheme="minorHAnsi" w:eastAsiaTheme="minorHAnsi" w:hAnsiTheme="minorHAnsi"/>
          <w:vanish/>
          <w:color w:val="D10074" w:themeColor="accent1"/>
          <w:sz w:val="16"/>
          <w:szCs w:val="16"/>
          <w:lang w:val="en-US" w:eastAsia="en-US"/>
        </w:rPr>
        <w:t xml:space="preserve"> this Section Break</w:t>
      </w:r>
      <w:r w:rsidR="00C96A47">
        <w:rPr>
          <w:rFonts w:asciiTheme="minorHAnsi" w:eastAsiaTheme="minorHAnsi" w:hAnsiTheme="minorHAnsi"/>
          <w:vanish/>
          <w:color w:val="D10074" w:themeColor="accent1"/>
          <w:sz w:val="16"/>
          <w:szCs w:val="16"/>
          <w:lang w:val="en-US" w:eastAsia="en-US"/>
        </w:rPr>
        <w:t>.</w:t>
      </w:r>
    </w:p>
    <w:p w14:paraId="32476A5F" w14:textId="11509C93" w:rsidR="005F1A06" w:rsidRPr="005F1A06" w:rsidRDefault="008B5F89" w:rsidP="004C25AE">
      <w:pPr>
        <w:pStyle w:val="Heading1"/>
        <w:rPr>
          <w:lang w:val="en-US"/>
        </w:rPr>
        <w:sectPr w:rsidR="005F1A06" w:rsidRPr="005F1A06" w:rsidSect="00F46E82">
          <w:headerReference w:type="first" r:id="rId16"/>
          <w:pgSz w:w="11906" w:h="16838" w:code="9"/>
          <w:pgMar w:top="567" w:right="567" w:bottom="567" w:left="1134" w:header="567" w:footer="567" w:gutter="0"/>
          <w:cols w:space="708"/>
          <w:docGrid w:linePitch="360"/>
        </w:sectPr>
      </w:pPr>
      <w:bookmarkStart w:id="1" w:name="_Toc161483252"/>
      <w:r>
        <w:rPr>
          <w:lang w:val="en-US"/>
        </w:rPr>
        <w:lastRenderedPageBreak/>
        <w:t>Learning Reflection</w:t>
      </w:r>
      <w:bookmarkEnd w:id="1"/>
      <w:r w:rsidR="005F1A06" w:rsidRPr="005F1A06">
        <w:rPr>
          <w:lang w:val="en-US"/>
        </w:rPr>
        <w:t xml:space="preserve"> </w:t>
      </w:r>
      <w:r w:rsidR="005F1A06" w:rsidRPr="00C96A47">
        <w:rPr>
          <w:rFonts w:asciiTheme="minorHAnsi" w:eastAsiaTheme="minorHAnsi" w:hAnsiTheme="minorHAnsi"/>
          <w:vanish/>
          <w:color w:val="D10074" w:themeColor="accent1"/>
          <w:sz w:val="16"/>
          <w:szCs w:val="16"/>
          <w:lang w:val="en-US"/>
        </w:rPr>
        <w:t>Do not delete this Section Break</w:t>
      </w:r>
      <w:r w:rsidR="005F1A06">
        <w:rPr>
          <w:rFonts w:asciiTheme="minorHAnsi" w:eastAsiaTheme="minorHAnsi" w:hAnsiTheme="minorHAnsi"/>
          <w:vanish/>
          <w:color w:val="D10074" w:themeColor="accent1"/>
          <w:sz w:val="16"/>
          <w:szCs w:val="16"/>
          <w:lang w:val="en-US"/>
        </w:rPr>
        <w:t>.</w:t>
      </w:r>
    </w:p>
    <w:p w14:paraId="379DB682" w14:textId="456C96C3" w:rsidR="008A7DAA" w:rsidRPr="002E3031" w:rsidRDefault="008A7DAA" w:rsidP="008A7DAA">
      <w:pPr>
        <w:pStyle w:val="NormalWeb"/>
        <w:spacing w:before="240" w:beforeAutospacing="0" w:after="0" w:afterAutospacing="0"/>
        <w:ind w:left="2608"/>
        <w:rPr>
          <w:lang w:val="en-AU"/>
        </w:rPr>
      </w:pPr>
      <w:r w:rsidRPr="002E3031">
        <w:rPr>
          <w:rFonts w:ascii="Trebuchet MS" w:hAnsi="Trebuchet MS"/>
          <w:color w:val="000000"/>
          <w:sz w:val="20"/>
          <w:szCs w:val="20"/>
          <w:lang w:val="en-AU"/>
        </w:rPr>
        <w:t xml:space="preserve">I watched all the videos required for module </w:t>
      </w:r>
      <w:r w:rsidR="00BA6F4A">
        <w:rPr>
          <w:rFonts w:ascii="Trebuchet MS" w:hAnsi="Trebuchet MS"/>
          <w:color w:val="000000"/>
          <w:sz w:val="20"/>
          <w:szCs w:val="20"/>
          <w:lang w:val="en-AU"/>
        </w:rPr>
        <w:t>3, followed the official documentation and video tutorials</w:t>
      </w:r>
      <w:r w:rsidRPr="002E3031">
        <w:rPr>
          <w:rFonts w:ascii="Trebuchet MS" w:hAnsi="Trebuchet MS"/>
          <w:color w:val="000000"/>
          <w:sz w:val="20"/>
          <w:szCs w:val="20"/>
          <w:lang w:val="en-AU"/>
        </w:rPr>
        <w:t xml:space="preserve">. </w:t>
      </w:r>
      <w:r w:rsidR="001D6E1A">
        <w:rPr>
          <w:rFonts w:ascii="Trebuchet MS" w:hAnsi="Trebuchet MS"/>
          <w:color w:val="000000"/>
          <w:sz w:val="20"/>
          <w:szCs w:val="20"/>
          <w:lang w:val="en-AU"/>
        </w:rPr>
        <w:t>Initially, following the video “</w:t>
      </w:r>
      <w:r w:rsidR="001D6E1A" w:rsidRPr="001D6E1A">
        <w:rPr>
          <w:rFonts w:ascii="Trebuchet MS" w:hAnsi="Trebuchet MS"/>
          <w:color w:val="000000"/>
          <w:sz w:val="20"/>
          <w:szCs w:val="20"/>
          <w:lang w:val="en-AU"/>
        </w:rPr>
        <w:t>Ionic React Beginners Guide | Navigation, Components &amp; HTTP Calls</w:t>
      </w:r>
      <w:r w:rsidR="001D6E1A">
        <w:rPr>
          <w:rFonts w:ascii="Trebuchet MS" w:hAnsi="Trebuchet MS"/>
          <w:color w:val="000000"/>
          <w:sz w:val="20"/>
          <w:szCs w:val="20"/>
          <w:lang w:val="en-AU"/>
        </w:rPr>
        <w:t xml:space="preserve">” by Simon Grimm felt a bit frustrating, as I felt like the </w:t>
      </w:r>
      <w:r w:rsidR="0062648C">
        <w:rPr>
          <w:rFonts w:ascii="Trebuchet MS" w:hAnsi="Trebuchet MS"/>
          <w:color w:val="000000"/>
          <w:sz w:val="20"/>
          <w:szCs w:val="20"/>
          <w:lang w:val="en-AU"/>
        </w:rPr>
        <w:t xml:space="preserve">creator went too fast in explaining the steps, but after some time </w:t>
      </w:r>
      <w:r w:rsidR="00966D45" w:rsidRPr="00966D45">
        <w:rPr>
          <w:rFonts w:ascii="Trebuchet MS" w:hAnsi="Trebuchet MS"/>
          <w:color w:val="000000"/>
          <w:sz w:val="20"/>
          <w:szCs w:val="20"/>
          <w:lang w:val="en-AU"/>
        </w:rPr>
        <w:t>spent experimenting and rewatching certain parts</w:t>
      </w:r>
      <w:r w:rsidR="00966D45">
        <w:rPr>
          <w:rFonts w:ascii="Trebuchet MS" w:hAnsi="Trebuchet MS"/>
          <w:color w:val="000000"/>
          <w:sz w:val="20"/>
          <w:szCs w:val="20"/>
          <w:lang w:val="en-AU"/>
        </w:rPr>
        <w:t xml:space="preserve"> (and other tutorials)</w:t>
      </w:r>
      <w:r w:rsidR="00966D45" w:rsidRPr="00966D45">
        <w:rPr>
          <w:rFonts w:ascii="Trebuchet MS" w:hAnsi="Trebuchet MS"/>
          <w:color w:val="000000"/>
          <w:sz w:val="20"/>
          <w:szCs w:val="20"/>
          <w:lang w:val="en-AU"/>
        </w:rPr>
        <w:t xml:space="preserve">, I began to grasp the concepts better. Additionally, I encountered an execution error while trying to run the Ionic serve command. The error message indicated that PowerShell script execution was disabled on my system, preventing the Ionic script from running. After researching and understanding the issue, I successfully resolved it by adjusting the PowerShell execution policy. </w:t>
      </w:r>
      <w:r w:rsidR="00966D45">
        <w:rPr>
          <w:rFonts w:ascii="Trebuchet MS" w:hAnsi="Trebuchet MS"/>
          <w:color w:val="000000"/>
          <w:sz w:val="20"/>
          <w:szCs w:val="20"/>
          <w:lang w:val="en-AU"/>
        </w:rPr>
        <w:t>T</w:t>
      </w:r>
      <w:r w:rsidR="00966D45" w:rsidRPr="00966D45">
        <w:rPr>
          <w:rFonts w:ascii="Trebuchet MS" w:hAnsi="Trebuchet MS"/>
          <w:color w:val="000000"/>
          <w:sz w:val="20"/>
          <w:szCs w:val="20"/>
          <w:lang w:val="en-AU"/>
        </w:rPr>
        <w:t>he combination of watching videos, reading documentation, and hands-on experimentation proved to be an effective learning approach for mastering the concepts covered in the module</w:t>
      </w:r>
      <w:r w:rsidR="00CF0B4F">
        <w:rPr>
          <w:rFonts w:ascii="Trebuchet MS" w:hAnsi="Trebuchet MS"/>
          <w:color w:val="000000"/>
          <w:sz w:val="20"/>
          <w:szCs w:val="20"/>
          <w:lang w:val="en-AU"/>
        </w:rPr>
        <w:t xml:space="preserve">. </w:t>
      </w:r>
      <w:r w:rsidR="00B1286D">
        <w:rPr>
          <w:rFonts w:ascii="Trebuchet MS" w:hAnsi="Trebuchet MS"/>
          <w:color w:val="000000"/>
          <w:sz w:val="20"/>
          <w:szCs w:val="20"/>
          <w:lang w:val="en-AU"/>
        </w:rPr>
        <w:t>Creating the simple mobile app took a bit more time,</w:t>
      </w:r>
      <w:r w:rsidR="00181D4C">
        <w:rPr>
          <w:rFonts w:ascii="Trebuchet MS" w:hAnsi="Trebuchet MS"/>
          <w:color w:val="000000"/>
          <w:sz w:val="20"/>
          <w:szCs w:val="20"/>
          <w:lang w:val="en-AU"/>
        </w:rPr>
        <w:t xml:space="preserve"> the trickiest part was the input handling and storage,</w:t>
      </w:r>
      <w:r w:rsidR="00B1286D">
        <w:rPr>
          <w:rFonts w:ascii="Trebuchet MS" w:hAnsi="Trebuchet MS"/>
          <w:color w:val="000000"/>
          <w:sz w:val="20"/>
          <w:szCs w:val="20"/>
          <w:lang w:val="en-AU"/>
        </w:rPr>
        <w:t xml:space="preserve"> but </w:t>
      </w:r>
      <w:r w:rsidR="00CF0B4F">
        <w:rPr>
          <w:rFonts w:ascii="Trebuchet MS" w:hAnsi="Trebuchet MS"/>
          <w:color w:val="000000"/>
          <w:sz w:val="20"/>
          <w:szCs w:val="20"/>
          <w:lang w:val="en-AU"/>
        </w:rPr>
        <w:t>I</w:t>
      </w:r>
      <w:r w:rsidR="00966D45">
        <w:rPr>
          <w:rFonts w:ascii="Trebuchet MS" w:hAnsi="Trebuchet MS"/>
          <w:color w:val="000000"/>
          <w:sz w:val="20"/>
          <w:szCs w:val="20"/>
          <w:lang w:val="en-AU"/>
        </w:rPr>
        <w:t xml:space="preserve"> am now much more confident in creating my own app!</w:t>
      </w:r>
    </w:p>
    <w:p w14:paraId="7E0CB563" w14:textId="13C90628" w:rsidR="00803B57" w:rsidRDefault="00893F7C" w:rsidP="00893F7C">
      <w:pPr>
        <w:pStyle w:val="Heading1"/>
      </w:pPr>
      <w:bookmarkStart w:id="2" w:name="_Toc161483253"/>
      <w:r w:rsidRPr="00893F7C">
        <w:t>Ionic-React API Call</w:t>
      </w:r>
      <w:bookmarkEnd w:id="2"/>
    </w:p>
    <w:p w14:paraId="7B4D9C9D" w14:textId="77777777" w:rsidR="00066D3D" w:rsidRPr="000477B9" w:rsidRDefault="00066D3D" w:rsidP="00C776C6">
      <w:pPr>
        <w:pStyle w:val="Body46"/>
        <w:rPr>
          <w:lang w:val="it-IT"/>
        </w:rPr>
      </w:pPr>
      <w:r w:rsidRPr="000477B9">
        <w:rPr>
          <w:lang w:val="it-IT"/>
        </w:rPr>
        <w:t xml:space="preserve">Code: </w:t>
      </w:r>
      <w:hyperlink r:id="rId17" w:history="1">
        <w:r w:rsidRPr="000477B9">
          <w:rPr>
            <w:rStyle w:val="Hyperlink"/>
            <w:lang w:val="it-IT"/>
          </w:rPr>
          <w:t>https://github.com/karanxhagiulia/Labwork3</w:t>
        </w:r>
      </w:hyperlink>
      <w:r w:rsidRPr="000477B9">
        <w:rPr>
          <w:lang w:val="it-IT"/>
        </w:rPr>
        <w:t xml:space="preserve"> </w:t>
      </w:r>
    </w:p>
    <w:p w14:paraId="195E7531" w14:textId="79426EED" w:rsidR="00893F7C" w:rsidRDefault="00AB7251" w:rsidP="00C776C6">
      <w:pPr>
        <w:pStyle w:val="Body46"/>
      </w:pPr>
      <w:r>
        <w:rPr>
          <w:noProof/>
        </w:rPr>
        <w:drawing>
          <wp:anchor distT="0" distB="0" distL="114300" distR="114300" simplePos="0" relativeHeight="251658240" behindDoc="0" locked="0" layoutInCell="1" allowOverlap="1" wp14:anchorId="63C54720" wp14:editId="109FB893">
            <wp:simplePos x="0" y="0"/>
            <wp:positionH relativeFrom="margin">
              <wp:posOffset>431800</wp:posOffset>
            </wp:positionH>
            <wp:positionV relativeFrom="paragraph">
              <wp:posOffset>703580</wp:posOffset>
            </wp:positionV>
            <wp:extent cx="5504815" cy="1914525"/>
            <wp:effectExtent l="0" t="0" r="635" b="9525"/>
            <wp:wrapTopAndBottom/>
            <wp:docPr id="52131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11808"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4815" cy="1914525"/>
                    </a:xfrm>
                    <a:prstGeom prst="rect">
                      <a:avLst/>
                    </a:prstGeom>
                  </pic:spPr>
                </pic:pic>
              </a:graphicData>
            </a:graphic>
            <wp14:sizeRelH relativeFrom="margin">
              <wp14:pctWidth>0</wp14:pctWidth>
            </wp14:sizeRelH>
            <wp14:sizeRelV relativeFrom="margin">
              <wp14:pctHeight>0</wp14:pctHeight>
            </wp14:sizeRelV>
          </wp:anchor>
        </w:drawing>
      </w:r>
      <w:r w:rsidR="00073C54">
        <w:t>I followed the video step-by-step</w:t>
      </w:r>
      <w:r w:rsidR="00CF0B4F">
        <w:t>. Unfortunately, I encountered some errors. It took some time to debug them, but eventually</w:t>
      </w:r>
      <w:r w:rsidR="00341E4A">
        <w:t xml:space="preserve">, I made the app work exactly as it did </w:t>
      </w:r>
      <w:r w:rsidR="00706FC2">
        <w:t>in the video.</w:t>
      </w:r>
    </w:p>
    <w:p w14:paraId="495068CD" w14:textId="1147CCAC" w:rsidR="008F6FD3" w:rsidRPr="00F57103" w:rsidRDefault="008F6FD3" w:rsidP="00706FC2">
      <w:pPr>
        <w:pStyle w:val="Body46"/>
      </w:pPr>
    </w:p>
    <w:p w14:paraId="524BAB50" w14:textId="70EFC26B" w:rsidR="00706FC2" w:rsidRPr="005F1A06" w:rsidRDefault="00706FC2" w:rsidP="00706FC2">
      <w:pPr>
        <w:pStyle w:val="Body46"/>
        <w:rPr>
          <w:lang w:val="en-US"/>
        </w:rPr>
      </w:pPr>
      <w:r>
        <w:rPr>
          <w:noProof/>
        </w:rPr>
        <w:t>I opened</w:t>
      </w:r>
      <w:r>
        <w:rPr>
          <w:lang w:val="en-US"/>
        </w:rPr>
        <w:t xml:space="preserve"> the app on VS Code.  </w:t>
      </w:r>
    </w:p>
    <w:p w14:paraId="1C0AFD29" w14:textId="77777777" w:rsidR="00E225AB" w:rsidRDefault="00E225AB" w:rsidP="00420906">
      <w:pPr>
        <w:rPr>
          <w:rFonts w:asciiTheme="minorHAnsi" w:eastAsiaTheme="minorHAnsi" w:hAnsiTheme="minorHAnsi"/>
          <w:color w:val="D10074" w:themeColor="accent1"/>
          <w:sz w:val="16"/>
          <w:szCs w:val="16"/>
          <w:lang w:val="en-US" w:eastAsia="en-US"/>
        </w:rPr>
      </w:pPr>
      <w:bookmarkStart w:id="3" w:name="L"/>
      <w:bookmarkEnd w:id="3"/>
    </w:p>
    <w:p w14:paraId="08521E9A" w14:textId="269617E7" w:rsidR="00011DBA" w:rsidRDefault="00CF0B4F" w:rsidP="00420906">
      <w:pPr>
        <w:rPr>
          <w:rFonts w:asciiTheme="minorHAnsi" w:eastAsiaTheme="minorHAnsi" w:hAnsiTheme="minorHAnsi"/>
          <w:color w:val="D10074" w:themeColor="accent1"/>
          <w:sz w:val="16"/>
          <w:szCs w:val="16"/>
          <w:lang w:val="en-US" w:eastAsia="en-US"/>
        </w:rPr>
      </w:pPr>
      <w:r>
        <w:rPr>
          <w:noProof/>
        </w:rPr>
        <w:lastRenderedPageBreak/>
        <w:drawing>
          <wp:anchor distT="0" distB="0" distL="114300" distR="114300" simplePos="0" relativeHeight="251659264" behindDoc="0" locked="0" layoutInCell="1" allowOverlap="1" wp14:anchorId="18644E46" wp14:editId="088C2FC0">
            <wp:simplePos x="0" y="0"/>
            <wp:positionH relativeFrom="margin">
              <wp:posOffset>1295400</wp:posOffset>
            </wp:positionH>
            <wp:positionV relativeFrom="paragraph">
              <wp:posOffset>153670</wp:posOffset>
            </wp:positionV>
            <wp:extent cx="5012690" cy="2371725"/>
            <wp:effectExtent l="0" t="0" r="0" b="9525"/>
            <wp:wrapTopAndBottom/>
            <wp:docPr id="57709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9958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2690" cy="2371725"/>
                    </a:xfrm>
                    <a:prstGeom prst="rect">
                      <a:avLst/>
                    </a:prstGeom>
                  </pic:spPr>
                </pic:pic>
              </a:graphicData>
            </a:graphic>
            <wp14:sizeRelH relativeFrom="margin">
              <wp14:pctWidth>0</wp14:pctWidth>
            </wp14:sizeRelH>
            <wp14:sizeRelV relativeFrom="margin">
              <wp14:pctHeight>0</wp14:pctHeight>
            </wp14:sizeRelV>
          </wp:anchor>
        </w:drawing>
      </w:r>
    </w:p>
    <w:p w14:paraId="62EEA9CA" w14:textId="7D5E52A9" w:rsidR="009A18DC" w:rsidRPr="00E225AB" w:rsidRDefault="00E225AB" w:rsidP="00E225AB">
      <w:pPr>
        <w:pStyle w:val="Body46"/>
      </w:pPr>
      <w:r>
        <w:rPr>
          <w:lang w:val="en-US"/>
        </w:rPr>
        <w:t xml:space="preserve">Here I encountered the first error: </w:t>
      </w:r>
    </w:p>
    <w:p w14:paraId="124E5390" w14:textId="677C0EE1" w:rsidR="009A18DC" w:rsidRDefault="009A18DC" w:rsidP="00420906">
      <w:pPr>
        <w:rPr>
          <w:rFonts w:asciiTheme="minorHAnsi" w:eastAsiaTheme="minorHAnsi" w:hAnsiTheme="minorHAnsi"/>
          <w:color w:val="D10074" w:themeColor="accent1"/>
          <w:sz w:val="16"/>
          <w:szCs w:val="16"/>
          <w:lang w:val="en-US" w:eastAsia="en-US"/>
        </w:rPr>
      </w:pPr>
    </w:p>
    <w:p w14:paraId="0160CA39" w14:textId="397B4295" w:rsidR="00E225AB" w:rsidRDefault="00E225AB" w:rsidP="00420906">
      <w:pPr>
        <w:rPr>
          <w:rFonts w:asciiTheme="minorHAnsi" w:eastAsiaTheme="minorHAnsi" w:hAnsiTheme="minorHAnsi"/>
          <w:color w:val="D10074" w:themeColor="accent1"/>
          <w:sz w:val="16"/>
          <w:szCs w:val="16"/>
          <w:lang w:val="en-US" w:eastAsia="en-US"/>
        </w:rPr>
      </w:pPr>
      <w:r>
        <w:rPr>
          <w:noProof/>
        </w:rPr>
        <w:drawing>
          <wp:anchor distT="0" distB="0" distL="114300" distR="114300" simplePos="0" relativeHeight="251660288" behindDoc="0" locked="0" layoutInCell="1" allowOverlap="1" wp14:anchorId="7EB12B61" wp14:editId="3FD6E335">
            <wp:simplePos x="0" y="0"/>
            <wp:positionH relativeFrom="column">
              <wp:posOffset>150495</wp:posOffset>
            </wp:positionH>
            <wp:positionV relativeFrom="paragraph">
              <wp:posOffset>60960</wp:posOffset>
            </wp:positionV>
            <wp:extent cx="6480175" cy="1240155"/>
            <wp:effectExtent l="0" t="0" r="0" b="0"/>
            <wp:wrapTopAndBottom/>
            <wp:docPr id="172856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936"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80175" cy="1240155"/>
                    </a:xfrm>
                    <a:prstGeom prst="rect">
                      <a:avLst/>
                    </a:prstGeom>
                  </pic:spPr>
                </pic:pic>
              </a:graphicData>
            </a:graphic>
          </wp:anchor>
        </w:drawing>
      </w:r>
    </w:p>
    <w:p w14:paraId="0057E3FC" w14:textId="268F07D0" w:rsidR="00E225AB" w:rsidRPr="00F6508E" w:rsidRDefault="00E225AB" w:rsidP="00E225AB">
      <w:pPr>
        <w:pStyle w:val="Body46"/>
      </w:pPr>
      <w:r>
        <w:rPr>
          <w:lang w:val="en-US"/>
        </w:rPr>
        <w:t xml:space="preserve">The solution was actually easy </w:t>
      </w:r>
      <w:r w:rsidR="00CF0B4F">
        <w:rPr>
          <w:lang w:val="en-US"/>
        </w:rPr>
        <w:t>though</w:t>
      </w:r>
      <w:r>
        <w:rPr>
          <w:lang w:val="en-US"/>
        </w:rPr>
        <w:t xml:space="preserve">: </w:t>
      </w:r>
      <w:r w:rsidR="005B6820">
        <w:rPr>
          <w:lang w:val="en-US"/>
        </w:rPr>
        <w:t xml:space="preserve">because I use </w:t>
      </w:r>
      <w:r w:rsidR="00CF0B4F">
        <w:rPr>
          <w:lang w:val="en-US"/>
        </w:rPr>
        <w:t xml:space="preserve">a school account (not administrator), I had to open PowerShell as an Administrator and update the execution policy to “YES”. Once I finished creating the app, I reverted </w:t>
      </w:r>
      <w:r w:rsidR="00F6508E">
        <w:rPr>
          <w:lang w:val="en-US"/>
        </w:rPr>
        <w:t>the settings to [N]</w:t>
      </w:r>
      <w:r w:rsidR="00CF0B4F">
        <w:rPr>
          <w:lang w:val="en-US"/>
        </w:rPr>
        <w:t xml:space="preserve"> (as shown in a later screenshot)</w:t>
      </w:r>
      <w:r w:rsidR="00F6508E">
        <w:rPr>
          <w:lang w:val="en-US"/>
        </w:rPr>
        <w:t>.</w:t>
      </w:r>
    </w:p>
    <w:p w14:paraId="762FC330" w14:textId="334B1846" w:rsidR="00E225AB" w:rsidRDefault="00F6508E" w:rsidP="00420906">
      <w:pPr>
        <w:rPr>
          <w:rFonts w:asciiTheme="minorHAnsi" w:eastAsiaTheme="minorHAnsi" w:hAnsiTheme="minorHAnsi"/>
          <w:color w:val="D10074" w:themeColor="accent1"/>
          <w:sz w:val="16"/>
          <w:szCs w:val="16"/>
          <w:lang w:val="en-US" w:eastAsia="en-US"/>
        </w:rPr>
      </w:pPr>
      <w:r>
        <w:rPr>
          <w:noProof/>
        </w:rPr>
        <w:drawing>
          <wp:anchor distT="0" distB="0" distL="114300" distR="114300" simplePos="0" relativeHeight="251661312" behindDoc="0" locked="0" layoutInCell="1" allowOverlap="1" wp14:anchorId="5CB785D0" wp14:editId="538DBD05">
            <wp:simplePos x="0" y="0"/>
            <wp:positionH relativeFrom="margin">
              <wp:align>right</wp:align>
            </wp:positionH>
            <wp:positionV relativeFrom="paragraph">
              <wp:posOffset>161925</wp:posOffset>
            </wp:positionV>
            <wp:extent cx="6480175" cy="2607945"/>
            <wp:effectExtent l="0" t="0" r="0" b="1905"/>
            <wp:wrapTopAndBottom/>
            <wp:docPr id="148047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7169"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80175" cy="2607945"/>
                    </a:xfrm>
                    <a:prstGeom prst="rect">
                      <a:avLst/>
                    </a:prstGeom>
                  </pic:spPr>
                </pic:pic>
              </a:graphicData>
            </a:graphic>
          </wp:anchor>
        </w:drawing>
      </w:r>
    </w:p>
    <w:p w14:paraId="740567A7" w14:textId="2D36E2C5" w:rsidR="00E225AB" w:rsidRDefault="00E225AB" w:rsidP="00420906">
      <w:pPr>
        <w:rPr>
          <w:rFonts w:asciiTheme="minorHAnsi" w:eastAsiaTheme="minorHAnsi" w:hAnsiTheme="minorHAnsi"/>
          <w:color w:val="D10074" w:themeColor="accent1"/>
          <w:sz w:val="16"/>
          <w:szCs w:val="16"/>
          <w:lang w:val="en-US" w:eastAsia="en-US"/>
        </w:rPr>
      </w:pPr>
    </w:p>
    <w:p w14:paraId="688400BB" w14:textId="7A45B8DD" w:rsidR="00E225AB" w:rsidRDefault="00AB09C7" w:rsidP="00420906">
      <w:pPr>
        <w:rPr>
          <w:rFonts w:asciiTheme="minorHAnsi" w:eastAsiaTheme="minorHAnsi" w:hAnsiTheme="minorHAnsi"/>
          <w:color w:val="D10074" w:themeColor="accent1"/>
          <w:sz w:val="16"/>
          <w:szCs w:val="16"/>
          <w:lang w:val="en-US" w:eastAsia="en-US"/>
        </w:rPr>
      </w:pPr>
      <w:r>
        <w:rPr>
          <w:noProof/>
        </w:rPr>
        <w:lastRenderedPageBreak/>
        <w:drawing>
          <wp:inline distT="0" distB="0" distL="0" distR="0" wp14:anchorId="5FD1FB48" wp14:editId="2EE474FA">
            <wp:extent cx="6480175" cy="1719580"/>
            <wp:effectExtent l="0" t="0" r="0" b="0"/>
            <wp:docPr id="3525802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80217" name="Picture 1" descr="A screen shot of a computer&#10;&#10;Description automatically generated"/>
                    <pic:cNvPicPr/>
                  </pic:nvPicPr>
                  <pic:blipFill>
                    <a:blip r:embed="rId22"/>
                    <a:stretch>
                      <a:fillRect/>
                    </a:stretch>
                  </pic:blipFill>
                  <pic:spPr>
                    <a:xfrm>
                      <a:off x="0" y="0"/>
                      <a:ext cx="6480175" cy="1719580"/>
                    </a:xfrm>
                    <a:prstGeom prst="rect">
                      <a:avLst/>
                    </a:prstGeom>
                  </pic:spPr>
                </pic:pic>
              </a:graphicData>
            </a:graphic>
          </wp:inline>
        </w:drawing>
      </w:r>
    </w:p>
    <w:p w14:paraId="631019CC" w14:textId="77777777" w:rsidR="00F6508E" w:rsidRDefault="00F6508E" w:rsidP="00420906">
      <w:pPr>
        <w:rPr>
          <w:rFonts w:asciiTheme="minorHAnsi" w:eastAsiaTheme="minorHAnsi" w:hAnsiTheme="minorHAnsi"/>
          <w:color w:val="D10074" w:themeColor="accent1"/>
          <w:sz w:val="16"/>
          <w:szCs w:val="16"/>
          <w:lang w:val="en-US" w:eastAsia="en-US"/>
        </w:rPr>
      </w:pPr>
    </w:p>
    <w:p w14:paraId="18083207" w14:textId="77777777" w:rsidR="00F6508E" w:rsidRDefault="00F6508E" w:rsidP="00420906">
      <w:pPr>
        <w:rPr>
          <w:rFonts w:asciiTheme="minorHAnsi" w:eastAsiaTheme="minorHAnsi" w:hAnsiTheme="minorHAnsi"/>
          <w:color w:val="D10074" w:themeColor="accent1"/>
          <w:sz w:val="16"/>
          <w:szCs w:val="16"/>
          <w:lang w:val="en-US" w:eastAsia="en-US"/>
        </w:rPr>
      </w:pPr>
    </w:p>
    <w:p w14:paraId="7F59736A" w14:textId="77777777" w:rsidR="00F6508E" w:rsidRDefault="00F6508E" w:rsidP="00420906">
      <w:pPr>
        <w:rPr>
          <w:rFonts w:asciiTheme="minorHAnsi" w:eastAsiaTheme="minorHAnsi" w:hAnsiTheme="minorHAnsi"/>
          <w:color w:val="D10074" w:themeColor="accent1"/>
          <w:sz w:val="16"/>
          <w:szCs w:val="16"/>
          <w:lang w:val="en-US" w:eastAsia="en-US"/>
        </w:rPr>
      </w:pPr>
    </w:p>
    <w:p w14:paraId="02A854A5" w14:textId="233269E0" w:rsidR="00F6508E" w:rsidRDefault="00D9409C" w:rsidP="00AB09C7">
      <w:pPr>
        <w:pStyle w:val="Body46"/>
        <w:rPr>
          <w:lang w:val="en-US"/>
        </w:rPr>
      </w:pPr>
      <w:r>
        <w:rPr>
          <w:noProof/>
        </w:rPr>
        <w:drawing>
          <wp:anchor distT="0" distB="0" distL="114300" distR="114300" simplePos="0" relativeHeight="251662336" behindDoc="0" locked="0" layoutInCell="1" allowOverlap="1" wp14:anchorId="6324A6F4" wp14:editId="0BFD0BEA">
            <wp:simplePos x="0" y="0"/>
            <wp:positionH relativeFrom="column">
              <wp:posOffset>17145</wp:posOffset>
            </wp:positionH>
            <wp:positionV relativeFrom="paragraph">
              <wp:posOffset>441325</wp:posOffset>
            </wp:positionV>
            <wp:extent cx="6480175" cy="3637280"/>
            <wp:effectExtent l="0" t="0" r="0" b="1270"/>
            <wp:wrapTopAndBottom/>
            <wp:docPr id="38284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45055"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0175" cy="3637280"/>
                    </a:xfrm>
                    <a:prstGeom prst="rect">
                      <a:avLst/>
                    </a:prstGeom>
                  </pic:spPr>
                </pic:pic>
              </a:graphicData>
            </a:graphic>
          </wp:anchor>
        </w:drawing>
      </w:r>
      <w:r w:rsidR="00AB09C7">
        <w:rPr>
          <w:lang w:val="en-US"/>
        </w:rPr>
        <w:t>Then I created the app:</w:t>
      </w:r>
    </w:p>
    <w:p w14:paraId="4B7D43C1" w14:textId="2E19A24C" w:rsidR="00AB09C7" w:rsidRDefault="00CF0B4F" w:rsidP="00AB09C7">
      <w:pPr>
        <w:pStyle w:val="Body46"/>
        <w:rPr>
          <w:lang w:val="en-US"/>
        </w:rPr>
      </w:pPr>
      <w:r>
        <w:rPr>
          <w:noProof/>
        </w:rPr>
        <w:drawing>
          <wp:anchor distT="0" distB="0" distL="114300" distR="114300" simplePos="0" relativeHeight="251663360" behindDoc="0" locked="0" layoutInCell="1" allowOverlap="1" wp14:anchorId="098ECAFB" wp14:editId="29FEDC47">
            <wp:simplePos x="0" y="0"/>
            <wp:positionH relativeFrom="column">
              <wp:posOffset>112395</wp:posOffset>
            </wp:positionH>
            <wp:positionV relativeFrom="paragraph">
              <wp:posOffset>4486910</wp:posOffset>
            </wp:positionV>
            <wp:extent cx="6480175" cy="2192655"/>
            <wp:effectExtent l="0" t="0" r="0" b="0"/>
            <wp:wrapTopAndBottom/>
            <wp:docPr id="18226652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5231" name="Picture 1"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80175" cy="2192655"/>
                    </a:xfrm>
                    <a:prstGeom prst="rect">
                      <a:avLst/>
                    </a:prstGeom>
                  </pic:spPr>
                </pic:pic>
              </a:graphicData>
            </a:graphic>
          </wp:anchor>
        </w:drawing>
      </w:r>
      <w:r w:rsidR="00CE06A7">
        <w:rPr>
          <w:lang w:val="en-US"/>
        </w:rPr>
        <w:t>I activated the API key:</w:t>
      </w:r>
      <w:r w:rsidR="00CE06A7">
        <w:rPr>
          <w:lang w:val="en-US"/>
        </w:rPr>
        <w:br/>
      </w:r>
    </w:p>
    <w:p w14:paraId="548FAC11" w14:textId="4771EC3E" w:rsidR="00F6508E" w:rsidRDefault="004F3D4A" w:rsidP="00CE06A7">
      <w:pPr>
        <w:pStyle w:val="Body46"/>
        <w:rPr>
          <w:lang w:val="en-US"/>
        </w:rPr>
      </w:pPr>
      <w:r>
        <w:rPr>
          <w:lang w:val="en-US"/>
        </w:rPr>
        <w:lastRenderedPageBreak/>
        <w:t>And I switched to Chrome because I prefer the UI and the developer console on Chrome (the screenshots before were on FireFox).</w:t>
      </w:r>
    </w:p>
    <w:p w14:paraId="497EA034" w14:textId="1AC9E5B8" w:rsidR="00F6508E" w:rsidRDefault="00CF0B4F" w:rsidP="00420906">
      <w:pPr>
        <w:rPr>
          <w:rFonts w:asciiTheme="minorHAnsi" w:eastAsiaTheme="minorHAnsi" w:hAnsiTheme="minorHAnsi"/>
          <w:color w:val="D10074" w:themeColor="accent1"/>
          <w:sz w:val="16"/>
          <w:szCs w:val="16"/>
          <w:lang w:val="en-US" w:eastAsia="en-US"/>
        </w:rPr>
      </w:pPr>
      <w:r>
        <w:rPr>
          <w:noProof/>
        </w:rPr>
        <w:drawing>
          <wp:anchor distT="0" distB="0" distL="114300" distR="114300" simplePos="0" relativeHeight="251664384" behindDoc="0" locked="0" layoutInCell="1" allowOverlap="1" wp14:anchorId="5AD7892A" wp14:editId="28624419">
            <wp:simplePos x="0" y="0"/>
            <wp:positionH relativeFrom="column">
              <wp:posOffset>765810</wp:posOffset>
            </wp:positionH>
            <wp:positionV relativeFrom="paragraph">
              <wp:posOffset>14605</wp:posOffset>
            </wp:positionV>
            <wp:extent cx="5438775" cy="2901950"/>
            <wp:effectExtent l="0" t="0" r="9525" b="0"/>
            <wp:wrapTopAndBottom/>
            <wp:docPr id="1658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5392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8775" cy="2901950"/>
                    </a:xfrm>
                    <a:prstGeom prst="rect">
                      <a:avLst/>
                    </a:prstGeom>
                  </pic:spPr>
                </pic:pic>
              </a:graphicData>
            </a:graphic>
            <wp14:sizeRelH relativeFrom="margin">
              <wp14:pctWidth>0</wp14:pctWidth>
            </wp14:sizeRelH>
            <wp14:sizeRelV relativeFrom="margin">
              <wp14:pctHeight>0</wp14:pctHeight>
            </wp14:sizeRelV>
          </wp:anchor>
        </w:drawing>
      </w:r>
    </w:p>
    <w:p w14:paraId="59CE1944" w14:textId="7D9305AC" w:rsidR="00F6508E" w:rsidRDefault="00F6508E" w:rsidP="00420906">
      <w:pPr>
        <w:rPr>
          <w:rFonts w:asciiTheme="minorHAnsi" w:eastAsiaTheme="minorHAnsi" w:hAnsiTheme="minorHAnsi"/>
          <w:color w:val="D10074" w:themeColor="accent1"/>
          <w:sz w:val="16"/>
          <w:szCs w:val="16"/>
          <w:lang w:val="en-US" w:eastAsia="en-US"/>
        </w:rPr>
      </w:pPr>
    </w:p>
    <w:p w14:paraId="2880C76B" w14:textId="133A7B4E" w:rsidR="00F6508E" w:rsidRDefault="00F6508E" w:rsidP="00420906">
      <w:pPr>
        <w:rPr>
          <w:rFonts w:asciiTheme="minorHAnsi" w:eastAsiaTheme="minorHAnsi" w:hAnsiTheme="minorHAnsi"/>
          <w:color w:val="D10074" w:themeColor="accent1"/>
          <w:sz w:val="16"/>
          <w:szCs w:val="16"/>
          <w:lang w:val="en-US" w:eastAsia="en-US"/>
        </w:rPr>
      </w:pPr>
    </w:p>
    <w:p w14:paraId="13411391" w14:textId="3100F403" w:rsidR="00F6508E" w:rsidRDefault="00F6508E" w:rsidP="00420906">
      <w:pPr>
        <w:rPr>
          <w:rFonts w:asciiTheme="minorHAnsi" w:eastAsiaTheme="minorHAnsi" w:hAnsiTheme="minorHAnsi"/>
          <w:color w:val="D10074" w:themeColor="accent1"/>
          <w:sz w:val="16"/>
          <w:szCs w:val="16"/>
          <w:lang w:val="en-US" w:eastAsia="en-US"/>
        </w:rPr>
      </w:pPr>
    </w:p>
    <w:p w14:paraId="21A34397" w14:textId="76E89282" w:rsidR="00F6508E" w:rsidRDefault="006374A0" w:rsidP="006374A0">
      <w:pPr>
        <w:pStyle w:val="Body46"/>
        <w:rPr>
          <w:lang w:val="en-US"/>
        </w:rPr>
      </w:pPr>
      <w:r>
        <w:rPr>
          <w:lang w:val="en-US"/>
        </w:rPr>
        <w:t xml:space="preserve">The video was straightforward to follow, I struggled a bit with the fact that sometimes </w:t>
      </w:r>
      <w:r w:rsidR="00D52E38">
        <w:rPr>
          <w:lang w:val="en-US"/>
        </w:rPr>
        <w:t>I forgot to import what was not imported automatically, spending quite some time to understand why the code wasn’t working properly, when everything looked correct.</w:t>
      </w:r>
    </w:p>
    <w:p w14:paraId="55DF586D" w14:textId="398A7E35" w:rsidR="00D52E38" w:rsidRDefault="00D52E38" w:rsidP="006374A0">
      <w:pPr>
        <w:pStyle w:val="Body46"/>
        <w:rPr>
          <w:lang w:val="en-US"/>
        </w:rPr>
      </w:pPr>
      <w:r>
        <w:rPr>
          <w:noProof/>
        </w:rPr>
        <w:drawing>
          <wp:anchor distT="0" distB="0" distL="114300" distR="114300" simplePos="0" relativeHeight="251665408" behindDoc="0" locked="0" layoutInCell="1" allowOverlap="1" wp14:anchorId="0CE8AE4F" wp14:editId="3C14FB64">
            <wp:simplePos x="0" y="0"/>
            <wp:positionH relativeFrom="margin">
              <wp:align>right</wp:align>
            </wp:positionH>
            <wp:positionV relativeFrom="paragraph">
              <wp:posOffset>310515</wp:posOffset>
            </wp:positionV>
            <wp:extent cx="6480175" cy="3530600"/>
            <wp:effectExtent l="0" t="0" r="0" b="0"/>
            <wp:wrapTopAndBottom/>
            <wp:docPr id="1092976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76348"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175" cy="3530600"/>
                    </a:xfrm>
                    <a:prstGeom prst="rect">
                      <a:avLst/>
                    </a:prstGeom>
                  </pic:spPr>
                </pic:pic>
              </a:graphicData>
            </a:graphic>
          </wp:anchor>
        </w:drawing>
      </w:r>
    </w:p>
    <w:p w14:paraId="047C62A6" w14:textId="45AA83AE" w:rsidR="00D52E38" w:rsidRDefault="00D52E38" w:rsidP="006374A0">
      <w:pPr>
        <w:pStyle w:val="Body46"/>
        <w:rPr>
          <w:lang w:val="en-US"/>
        </w:rPr>
      </w:pPr>
    </w:p>
    <w:p w14:paraId="3156037B" w14:textId="6E3589C5" w:rsidR="00F6508E" w:rsidRDefault="00EA7987" w:rsidP="00420906">
      <w:pPr>
        <w:rPr>
          <w:rFonts w:asciiTheme="minorHAnsi" w:eastAsiaTheme="minorHAnsi" w:hAnsiTheme="minorHAnsi"/>
          <w:color w:val="D10074" w:themeColor="accent1"/>
          <w:sz w:val="16"/>
          <w:szCs w:val="16"/>
          <w:lang w:val="en-US" w:eastAsia="en-US"/>
        </w:rPr>
      </w:pPr>
      <w:r w:rsidRPr="00EA7987">
        <w:rPr>
          <w:rFonts w:asciiTheme="minorHAnsi" w:eastAsiaTheme="minorHAnsi" w:hAnsiTheme="minorHAnsi"/>
          <w:noProof/>
          <w:color w:val="D10074" w:themeColor="accent1"/>
          <w:sz w:val="16"/>
          <w:szCs w:val="16"/>
          <w:lang w:val="en-US" w:eastAsia="en-US"/>
        </w:rPr>
        <w:lastRenderedPageBreak/>
        <w:drawing>
          <wp:anchor distT="0" distB="0" distL="114300" distR="114300" simplePos="0" relativeHeight="251666432" behindDoc="0" locked="0" layoutInCell="1" allowOverlap="1" wp14:anchorId="16F3332B" wp14:editId="572A7173">
            <wp:simplePos x="0" y="0"/>
            <wp:positionH relativeFrom="margin">
              <wp:align>right</wp:align>
            </wp:positionH>
            <wp:positionV relativeFrom="paragraph">
              <wp:posOffset>76835</wp:posOffset>
            </wp:positionV>
            <wp:extent cx="6480175" cy="3308350"/>
            <wp:effectExtent l="0" t="0" r="0" b="6350"/>
            <wp:wrapTopAndBottom/>
            <wp:docPr id="101737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429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80175" cy="3308350"/>
                    </a:xfrm>
                    <a:prstGeom prst="rect">
                      <a:avLst/>
                    </a:prstGeom>
                  </pic:spPr>
                </pic:pic>
              </a:graphicData>
            </a:graphic>
          </wp:anchor>
        </w:drawing>
      </w:r>
    </w:p>
    <w:p w14:paraId="254B4606" w14:textId="77777777" w:rsidR="00F6508E" w:rsidRDefault="00F6508E" w:rsidP="00420906">
      <w:pPr>
        <w:rPr>
          <w:rFonts w:asciiTheme="minorHAnsi" w:eastAsiaTheme="minorHAnsi" w:hAnsiTheme="minorHAnsi"/>
          <w:color w:val="D10074" w:themeColor="accent1"/>
          <w:sz w:val="16"/>
          <w:szCs w:val="16"/>
          <w:lang w:val="en-US" w:eastAsia="en-US"/>
        </w:rPr>
      </w:pPr>
    </w:p>
    <w:p w14:paraId="1061C739" w14:textId="55B3825F" w:rsidR="00F6508E" w:rsidRDefault="00F94826" w:rsidP="0095540D">
      <w:pPr>
        <w:pStyle w:val="Body46"/>
        <w:rPr>
          <w:lang w:val="en-US"/>
        </w:rPr>
      </w:pPr>
      <w:r>
        <w:rPr>
          <w:noProof/>
        </w:rPr>
        <w:drawing>
          <wp:anchor distT="0" distB="0" distL="114300" distR="114300" simplePos="0" relativeHeight="251667456" behindDoc="0" locked="0" layoutInCell="1" allowOverlap="1" wp14:anchorId="59AB573C" wp14:editId="344724F3">
            <wp:simplePos x="0" y="0"/>
            <wp:positionH relativeFrom="column">
              <wp:posOffset>179070</wp:posOffset>
            </wp:positionH>
            <wp:positionV relativeFrom="paragraph">
              <wp:posOffset>478155</wp:posOffset>
            </wp:positionV>
            <wp:extent cx="6480175" cy="2586990"/>
            <wp:effectExtent l="0" t="0" r="0" b="3810"/>
            <wp:wrapTopAndBottom/>
            <wp:docPr id="10819193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9394"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80175" cy="2586990"/>
                    </a:xfrm>
                    <a:prstGeom prst="rect">
                      <a:avLst/>
                    </a:prstGeom>
                  </pic:spPr>
                </pic:pic>
              </a:graphicData>
            </a:graphic>
          </wp:anchor>
        </w:drawing>
      </w:r>
      <w:r w:rsidR="0095540D">
        <w:rPr>
          <w:lang w:val="en-US"/>
        </w:rPr>
        <w:t>In the end I reverted the execution policy settings:</w:t>
      </w:r>
    </w:p>
    <w:p w14:paraId="40E19280" w14:textId="6982B054" w:rsidR="0095540D" w:rsidRDefault="006C226B" w:rsidP="0095540D">
      <w:pPr>
        <w:pStyle w:val="Body46"/>
        <w:rPr>
          <w:lang w:val="en-US"/>
        </w:rPr>
      </w:pPr>
      <w:r>
        <w:rPr>
          <w:lang w:val="en-US"/>
        </w:rPr>
        <w:t>I used an emulator with a Pixel 8 after running ionic capacitor</w:t>
      </w:r>
      <w:r w:rsidR="00544B19">
        <w:rPr>
          <w:lang w:val="en-US"/>
        </w:rPr>
        <w:t xml:space="preserve"> to build both iOS and Android</w:t>
      </w:r>
      <w:r>
        <w:rPr>
          <w:lang w:val="en-US"/>
        </w:rPr>
        <w:t>:</w:t>
      </w:r>
    </w:p>
    <w:p w14:paraId="61F2E729" w14:textId="5A6EC203" w:rsidR="006C226B" w:rsidRDefault="001F06DA" w:rsidP="0095540D">
      <w:pPr>
        <w:pStyle w:val="Body46"/>
        <w:rPr>
          <w:lang w:val="en-US"/>
        </w:rPr>
      </w:pPr>
      <w:r>
        <w:rPr>
          <w:noProof/>
        </w:rPr>
        <w:lastRenderedPageBreak/>
        <w:drawing>
          <wp:anchor distT="0" distB="0" distL="114300" distR="114300" simplePos="0" relativeHeight="251669504" behindDoc="0" locked="0" layoutInCell="1" allowOverlap="1" wp14:anchorId="3F16921A" wp14:editId="526C53B8">
            <wp:simplePos x="0" y="0"/>
            <wp:positionH relativeFrom="margin">
              <wp:align>right</wp:align>
            </wp:positionH>
            <wp:positionV relativeFrom="paragraph">
              <wp:posOffset>0</wp:posOffset>
            </wp:positionV>
            <wp:extent cx="6480175" cy="3689350"/>
            <wp:effectExtent l="0" t="0" r="0" b="6350"/>
            <wp:wrapTopAndBottom/>
            <wp:docPr id="1786689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952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80175" cy="3689350"/>
                    </a:xfrm>
                    <a:prstGeom prst="rect">
                      <a:avLst/>
                    </a:prstGeom>
                  </pic:spPr>
                </pic:pic>
              </a:graphicData>
            </a:graphic>
          </wp:anchor>
        </w:drawing>
      </w:r>
    </w:p>
    <w:p w14:paraId="3B7CA24E" w14:textId="6615CB33" w:rsidR="00F6508E" w:rsidRDefault="00D9409C" w:rsidP="001F06DA">
      <w:pPr>
        <w:pStyle w:val="Body46"/>
        <w:rPr>
          <w:lang w:val="en-US"/>
        </w:rPr>
      </w:pPr>
      <w:r>
        <w:rPr>
          <w:noProof/>
        </w:rPr>
        <w:drawing>
          <wp:anchor distT="0" distB="0" distL="114300" distR="114300" simplePos="0" relativeHeight="251668480" behindDoc="0" locked="0" layoutInCell="1" allowOverlap="1" wp14:anchorId="00E726B2" wp14:editId="309220AA">
            <wp:simplePos x="0" y="0"/>
            <wp:positionH relativeFrom="margin">
              <wp:align>right</wp:align>
            </wp:positionH>
            <wp:positionV relativeFrom="paragraph">
              <wp:posOffset>614045</wp:posOffset>
            </wp:positionV>
            <wp:extent cx="6480175" cy="3854450"/>
            <wp:effectExtent l="0" t="0" r="0" b="0"/>
            <wp:wrapTopAndBottom/>
            <wp:docPr id="49437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70848"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80175" cy="3854450"/>
                    </a:xfrm>
                    <a:prstGeom prst="rect">
                      <a:avLst/>
                    </a:prstGeom>
                  </pic:spPr>
                </pic:pic>
              </a:graphicData>
            </a:graphic>
          </wp:anchor>
        </w:drawing>
      </w:r>
      <w:r w:rsidR="001F06DA">
        <w:rPr>
          <w:lang w:val="en-US"/>
        </w:rPr>
        <w:t xml:space="preserve">Android Studio slowed my laptop, but the app </w:t>
      </w:r>
      <w:r w:rsidR="006113DE">
        <w:rPr>
          <w:lang w:val="en-US"/>
        </w:rPr>
        <w:t>ran</w:t>
      </w:r>
      <w:r w:rsidR="001F06DA">
        <w:rPr>
          <w:lang w:val="en-US"/>
        </w:rPr>
        <w:t xml:space="preserve"> smoothly as expected!</w:t>
      </w:r>
    </w:p>
    <w:p w14:paraId="7C357D08" w14:textId="100C7556" w:rsidR="001F06DA" w:rsidRDefault="001F06DA" w:rsidP="001F06DA">
      <w:pPr>
        <w:pStyle w:val="Body46"/>
        <w:rPr>
          <w:lang w:val="en-US"/>
        </w:rPr>
      </w:pPr>
    </w:p>
    <w:p w14:paraId="01E4493C" w14:textId="77777777" w:rsidR="00F6508E" w:rsidRDefault="00F6508E" w:rsidP="00420906">
      <w:pPr>
        <w:rPr>
          <w:rFonts w:asciiTheme="minorHAnsi" w:eastAsiaTheme="minorHAnsi" w:hAnsiTheme="minorHAnsi"/>
          <w:color w:val="D10074" w:themeColor="accent1"/>
          <w:sz w:val="16"/>
          <w:szCs w:val="16"/>
          <w:lang w:val="en-US" w:eastAsia="en-US"/>
        </w:rPr>
      </w:pPr>
    </w:p>
    <w:p w14:paraId="615F8EB1" w14:textId="5E01B416" w:rsidR="001F06DA" w:rsidRDefault="006113DE" w:rsidP="00420906">
      <w:pPr>
        <w:rPr>
          <w:rFonts w:asciiTheme="minorHAnsi" w:eastAsiaTheme="minorHAnsi" w:hAnsiTheme="minorHAnsi"/>
          <w:color w:val="D10074" w:themeColor="accent1"/>
          <w:sz w:val="16"/>
          <w:szCs w:val="16"/>
          <w:lang w:val="en-US" w:eastAsia="en-US"/>
        </w:rPr>
      </w:pPr>
      <w:r>
        <w:rPr>
          <w:noProof/>
        </w:rPr>
        <w:lastRenderedPageBreak/>
        <w:drawing>
          <wp:anchor distT="0" distB="0" distL="114300" distR="114300" simplePos="0" relativeHeight="251670528" behindDoc="0" locked="0" layoutInCell="1" allowOverlap="1" wp14:anchorId="63DBBA3C" wp14:editId="7AE0E30C">
            <wp:simplePos x="0" y="0"/>
            <wp:positionH relativeFrom="column">
              <wp:posOffset>240030</wp:posOffset>
            </wp:positionH>
            <wp:positionV relativeFrom="paragraph">
              <wp:posOffset>181610</wp:posOffset>
            </wp:positionV>
            <wp:extent cx="5149850" cy="3819525"/>
            <wp:effectExtent l="0" t="0" r="0" b="9525"/>
            <wp:wrapTopAndBottom/>
            <wp:docPr id="124450417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4174" name="Picture 1" descr="A screen 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49850" cy="3819525"/>
                    </a:xfrm>
                    <a:prstGeom prst="rect">
                      <a:avLst/>
                    </a:prstGeom>
                  </pic:spPr>
                </pic:pic>
              </a:graphicData>
            </a:graphic>
            <wp14:sizeRelH relativeFrom="margin">
              <wp14:pctWidth>0</wp14:pctWidth>
            </wp14:sizeRelH>
            <wp14:sizeRelV relativeFrom="margin">
              <wp14:pctHeight>0</wp14:pctHeight>
            </wp14:sizeRelV>
          </wp:anchor>
        </w:drawing>
      </w:r>
    </w:p>
    <w:p w14:paraId="6AC03A10" w14:textId="5FF51B60" w:rsidR="001F06DA" w:rsidRDefault="001F06DA" w:rsidP="00420906">
      <w:pPr>
        <w:rPr>
          <w:rFonts w:asciiTheme="minorHAnsi" w:eastAsiaTheme="minorHAnsi" w:hAnsiTheme="minorHAnsi"/>
          <w:color w:val="D10074" w:themeColor="accent1"/>
          <w:sz w:val="16"/>
          <w:szCs w:val="16"/>
          <w:lang w:val="en-US" w:eastAsia="en-US"/>
        </w:rPr>
      </w:pPr>
    </w:p>
    <w:p w14:paraId="7EA065C7" w14:textId="02668CC2" w:rsidR="001F06DA" w:rsidRDefault="006113DE" w:rsidP="00420906">
      <w:pPr>
        <w:rPr>
          <w:rFonts w:asciiTheme="minorHAnsi" w:eastAsiaTheme="minorHAnsi" w:hAnsiTheme="minorHAnsi"/>
          <w:color w:val="D10074" w:themeColor="accent1"/>
          <w:sz w:val="16"/>
          <w:szCs w:val="16"/>
          <w:lang w:val="en-US" w:eastAsia="en-US"/>
        </w:rPr>
      </w:pPr>
      <w:r>
        <w:rPr>
          <w:noProof/>
        </w:rPr>
        <w:drawing>
          <wp:anchor distT="0" distB="0" distL="114300" distR="114300" simplePos="0" relativeHeight="251671552" behindDoc="0" locked="0" layoutInCell="1" allowOverlap="1" wp14:anchorId="551E4CF0" wp14:editId="549F3DCD">
            <wp:simplePos x="0" y="0"/>
            <wp:positionH relativeFrom="column">
              <wp:posOffset>384810</wp:posOffset>
            </wp:positionH>
            <wp:positionV relativeFrom="paragraph">
              <wp:posOffset>173355</wp:posOffset>
            </wp:positionV>
            <wp:extent cx="5024120" cy="3533775"/>
            <wp:effectExtent l="0" t="0" r="5080" b="9525"/>
            <wp:wrapTopAndBottom/>
            <wp:docPr id="304607048"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7048" name="Picture 1" descr="A screen shot of a cell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120" cy="3533775"/>
                    </a:xfrm>
                    <a:prstGeom prst="rect">
                      <a:avLst/>
                    </a:prstGeom>
                  </pic:spPr>
                </pic:pic>
              </a:graphicData>
            </a:graphic>
          </wp:anchor>
        </w:drawing>
      </w:r>
    </w:p>
    <w:p w14:paraId="62035878" w14:textId="567D2487" w:rsidR="001F06DA" w:rsidRDefault="001F06DA" w:rsidP="00420906">
      <w:pPr>
        <w:rPr>
          <w:rFonts w:asciiTheme="minorHAnsi" w:eastAsiaTheme="minorHAnsi" w:hAnsiTheme="minorHAnsi"/>
          <w:color w:val="D10074" w:themeColor="accent1"/>
          <w:sz w:val="16"/>
          <w:szCs w:val="16"/>
          <w:lang w:val="en-US" w:eastAsia="en-US"/>
        </w:rPr>
      </w:pPr>
    </w:p>
    <w:p w14:paraId="0835D932" w14:textId="77777777" w:rsidR="001F06DA" w:rsidRDefault="001F06DA" w:rsidP="00420906">
      <w:pPr>
        <w:rPr>
          <w:rFonts w:asciiTheme="minorHAnsi" w:eastAsiaTheme="minorHAnsi" w:hAnsiTheme="minorHAnsi"/>
          <w:color w:val="D10074" w:themeColor="accent1"/>
          <w:sz w:val="16"/>
          <w:szCs w:val="16"/>
          <w:lang w:val="en-US" w:eastAsia="en-US"/>
        </w:rPr>
      </w:pPr>
    </w:p>
    <w:p w14:paraId="747B64F0" w14:textId="77777777" w:rsidR="001F06DA" w:rsidRDefault="001F06DA" w:rsidP="00420906">
      <w:pPr>
        <w:rPr>
          <w:rFonts w:asciiTheme="minorHAnsi" w:eastAsiaTheme="minorHAnsi" w:hAnsiTheme="minorHAnsi"/>
          <w:color w:val="D10074" w:themeColor="accent1"/>
          <w:sz w:val="16"/>
          <w:szCs w:val="16"/>
          <w:lang w:val="en-US" w:eastAsia="en-US"/>
        </w:rPr>
      </w:pPr>
    </w:p>
    <w:p w14:paraId="63DA105C" w14:textId="77777777" w:rsidR="001F06DA" w:rsidRDefault="001F06DA" w:rsidP="00420906">
      <w:pPr>
        <w:rPr>
          <w:rFonts w:asciiTheme="minorHAnsi" w:eastAsiaTheme="minorHAnsi" w:hAnsiTheme="minorHAnsi"/>
          <w:color w:val="D10074" w:themeColor="accent1"/>
          <w:sz w:val="16"/>
          <w:szCs w:val="16"/>
          <w:lang w:val="en-US" w:eastAsia="en-US"/>
        </w:rPr>
      </w:pPr>
    </w:p>
    <w:p w14:paraId="7F0EECDC" w14:textId="19110EEB" w:rsidR="001F06DA" w:rsidRDefault="001F06DA" w:rsidP="00420906">
      <w:pPr>
        <w:rPr>
          <w:rFonts w:asciiTheme="minorHAnsi" w:eastAsiaTheme="minorHAnsi" w:hAnsiTheme="minorHAnsi"/>
          <w:color w:val="D10074" w:themeColor="accent1"/>
          <w:sz w:val="16"/>
          <w:szCs w:val="16"/>
          <w:lang w:val="en-US" w:eastAsia="en-US"/>
        </w:rPr>
      </w:pPr>
    </w:p>
    <w:p w14:paraId="7FD351E2" w14:textId="769E2EB8" w:rsidR="001F06DA" w:rsidRDefault="001F06DA" w:rsidP="00420906">
      <w:pPr>
        <w:rPr>
          <w:rFonts w:asciiTheme="minorHAnsi" w:eastAsiaTheme="minorHAnsi" w:hAnsiTheme="minorHAnsi"/>
          <w:color w:val="D10074" w:themeColor="accent1"/>
          <w:sz w:val="16"/>
          <w:szCs w:val="16"/>
          <w:lang w:val="en-US" w:eastAsia="en-US"/>
        </w:rPr>
      </w:pPr>
    </w:p>
    <w:p w14:paraId="573A546A" w14:textId="26C56B01" w:rsidR="001F06DA" w:rsidRDefault="001F06DA" w:rsidP="00420906">
      <w:pPr>
        <w:rPr>
          <w:rFonts w:asciiTheme="minorHAnsi" w:eastAsiaTheme="minorHAnsi" w:hAnsiTheme="minorHAnsi"/>
          <w:color w:val="D10074" w:themeColor="accent1"/>
          <w:sz w:val="16"/>
          <w:szCs w:val="16"/>
          <w:lang w:val="en-US" w:eastAsia="en-US"/>
        </w:rPr>
      </w:pPr>
    </w:p>
    <w:p w14:paraId="7649AAA3" w14:textId="77777777" w:rsidR="001F06DA" w:rsidRDefault="001F06DA" w:rsidP="00420906">
      <w:pPr>
        <w:rPr>
          <w:rFonts w:asciiTheme="minorHAnsi" w:eastAsiaTheme="minorHAnsi" w:hAnsiTheme="minorHAnsi"/>
          <w:color w:val="D10074" w:themeColor="accent1"/>
          <w:sz w:val="16"/>
          <w:szCs w:val="16"/>
          <w:lang w:val="en-US" w:eastAsia="en-US"/>
        </w:rPr>
      </w:pPr>
    </w:p>
    <w:p w14:paraId="3FA084E3" w14:textId="77777777" w:rsidR="001F06DA" w:rsidRDefault="001F06DA" w:rsidP="00420906">
      <w:pPr>
        <w:rPr>
          <w:rFonts w:asciiTheme="minorHAnsi" w:eastAsiaTheme="minorHAnsi" w:hAnsiTheme="minorHAnsi"/>
          <w:color w:val="D10074" w:themeColor="accent1"/>
          <w:sz w:val="16"/>
          <w:szCs w:val="16"/>
          <w:lang w:val="en-US" w:eastAsia="en-US"/>
        </w:rPr>
      </w:pPr>
    </w:p>
    <w:p w14:paraId="44745EE4" w14:textId="367519CC" w:rsidR="001F06DA" w:rsidRDefault="001F06DA" w:rsidP="00420906">
      <w:pPr>
        <w:rPr>
          <w:rFonts w:asciiTheme="minorHAnsi" w:eastAsiaTheme="minorHAnsi" w:hAnsiTheme="minorHAnsi"/>
          <w:color w:val="D10074" w:themeColor="accent1"/>
          <w:sz w:val="16"/>
          <w:szCs w:val="16"/>
          <w:lang w:val="en-US" w:eastAsia="en-US"/>
        </w:rPr>
      </w:pPr>
    </w:p>
    <w:p w14:paraId="668066C9" w14:textId="3061EFD7" w:rsidR="001F06DA" w:rsidRDefault="001F06DA" w:rsidP="00420906">
      <w:pPr>
        <w:rPr>
          <w:rFonts w:asciiTheme="minorHAnsi" w:eastAsiaTheme="minorHAnsi" w:hAnsiTheme="minorHAnsi"/>
          <w:color w:val="D10074" w:themeColor="accent1"/>
          <w:sz w:val="16"/>
          <w:szCs w:val="16"/>
          <w:lang w:val="en-US" w:eastAsia="en-US"/>
        </w:rPr>
      </w:pPr>
    </w:p>
    <w:p w14:paraId="12C600D4" w14:textId="77777777" w:rsidR="001F06DA" w:rsidRDefault="001F06DA" w:rsidP="00420906">
      <w:pPr>
        <w:rPr>
          <w:rFonts w:asciiTheme="minorHAnsi" w:eastAsiaTheme="minorHAnsi" w:hAnsiTheme="minorHAnsi"/>
          <w:color w:val="D10074" w:themeColor="accent1"/>
          <w:sz w:val="16"/>
          <w:szCs w:val="16"/>
          <w:lang w:val="en-US" w:eastAsia="en-US"/>
        </w:rPr>
      </w:pPr>
    </w:p>
    <w:p w14:paraId="7127DDA8" w14:textId="3379FE1C" w:rsidR="001F06DA" w:rsidRDefault="00D42B54" w:rsidP="00D42B54">
      <w:pPr>
        <w:pStyle w:val="Heading1"/>
        <w:rPr>
          <w:lang w:val="en-US"/>
        </w:rPr>
      </w:pPr>
      <w:bookmarkStart w:id="4" w:name="_Toc161483254"/>
      <w:r>
        <w:rPr>
          <w:lang w:val="en-US"/>
        </w:rPr>
        <w:t xml:space="preserve">Creating </w:t>
      </w:r>
      <w:r w:rsidR="00B848A0">
        <w:rPr>
          <w:lang w:val="en-US"/>
        </w:rPr>
        <w:t>a</w:t>
      </w:r>
      <w:r>
        <w:rPr>
          <w:lang w:val="en-US"/>
        </w:rPr>
        <w:t xml:space="preserve"> </w:t>
      </w:r>
      <w:r w:rsidR="00B848A0">
        <w:rPr>
          <w:lang w:val="en-US"/>
        </w:rPr>
        <w:t>Simple</w:t>
      </w:r>
      <w:r w:rsidR="00031236">
        <w:rPr>
          <w:lang w:val="en-US"/>
        </w:rPr>
        <w:t xml:space="preserve"> Mobile </w:t>
      </w:r>
      <w:r>
        <w:rPr>
          <w:lang w:val="en-US"/>
        </w:rPr>
        <w:t>App</w:t>
      </w:r>
      <w:bookmarkEnd w:id="4"/>
    </w:p>
    <w:p w14:paraId="3D097FD3" w14:textId="77777777" w:rsidR="001F06DA" w:rsidRDefault="001F06DA" w:rsidP="00420906">
      <w:pPr>
        <w:rPr>
          <w:rFonts w:asciiTheme="minorHAnsi" w:eastAsiaTheme="minorHAnsi" w:hAnsiTheme="minorHAnsi"/>
          <w:color w:val="D10074" w:themeColor="accent1"/>
          <w:sz w:val="16"/>
          <w:szCs w:val="16"/>
          <w:lang w:val="en-US" w:eastAsia="en-US"/>
        </w:rPr>
      </w:pPr>
    </w:p>
    <w:p w14:paraId="6B7F59FA" w14:textId="77777777" w:rsidR="001F06DA" w:rsidRDefault="001F06DA" w:rsidP="00420906">
      <w:pPr>
        <w:rPr>
          <w:rFonts w:asciiTheme="minorHAnsi" w:eastAsiaTheme="minorHAnsi" w:hAnsiTheme="minorHAnsi"/>
          <w:color w:val="D10074" w:themeColor="accent1"/>
          <w:sz w:val="16"/>
          <w:szCs w:val="16"/>
          <w:lang w:val="en-US" w:eastAsia="en-US"/>
        </w:rPr>
      </w:pPr>
    </w:p>
    <w:p w14:paraId="24DB4EFA" w14:textId="77777777" w:rsidR="00E31A90" w:rsidRDefault="00E31A90" w:rsidP="00420906">
      <w:pPr>
        <w:rPr>
          <w:rFonts w:asciiTheme="minorHAnsi" w:eastAsiaTheme="minorHAnsi" w:hAnsiTheme="minorHAnsi"/>
          <w:color w:val="D10074" w:themeColor="accent1"/>
          <w:sz w:val="16"/>
          <w:szCs w:val="16"/>
          <w:lang w:val="en-US" w:eastAsia="en-US"/>
        </w:rPr>
      </w:pPr>
    </w:p>
    <w:p w14:paraId="082FB910" w14:textId="7F43CF4C" w:rsidR="00976BD9" w:rsidRDefault="00610794" w:rsidP="00FF1A48">
      <w:pPr>
        <w:pStyle w:val="Body46"/>
      </w:pPr>
      <w:r>
        <w:t xml:space="preserve">Repository link: </w:t>
      </w:r>
      <w:hyperlink r:id="rId33" w:history="1">
        <w:r w:rsidR="00976BD9" w:rsidRPr="0026533C">
          <w:rPr>
            <w:rStyle w:val="Hyperlink"/>
          </w:rPr>
          <w:t>https://github.com/karanxhagiulia/Crypto_Tracker_Mobile_App/tree/main/CryptoTrackerApp</w:t>
        </w:r>
      </w:hyperlink>
    </w:p>
    <w:p w14:paraId="5EBBC1DE" w14:textId="7AEB9459" w:rsidR="00FF1A48" w:rsidRDefault="00FF1A48" w:rsidP="00FF1A48">
      <w:pPr>
        <w:pStyle w:val="Body46"/>
      </w:pPr>
      <w:r>
        <w:t>I created a “Crypto tracker app”; t</w:t>
      </w:r>
      <w:r>
        <w:t>he Crypto tracker app tracks which cryptocurrencies you own, how many, and their value.</w:t>
      </w:r>
      <w:r>
        <w:t xml:space="preserve"> I created it because you </w:t>
      </w:r>
      <w:r w:rsidR="00D85F99">
        <w:t xml:space="preserve">can buy </w:t>
      </w:r>
      <w:r w:rsidR="00FF1A0A">
        <w:t>cryptocurrencies in multiple platforms, and in this way you can have a centralized tracker  (I use an excel file at the moment)</w:t>
      </w:r>
      <w:r w:rsidR="00CE0A27">
        <w:t>.</w:t>
      </w:r>
    </w:p>
    <w:p w14:paraId="640940BB" w14:textId="77777777" w:rsidR="00FF1A48" w:rsidRDefault="00FF1A48" w:rsidP="00FF1A48">
      <w:pPr>
        <w:pStyle w:val="Body46"/>
      </w:pPr>
      <w:r>
        <w:t xml:space="preserve">I used the same structure as the previous Labwork, where I have a “Service” tab for the menu, I also took inspiration from the movie app previously created by following the YouTube tutorial, and created the following pages: </w:t>
      </w:r>
    </w:p>
    <w:p w14:paraId="52053307" w14:textId="77777777" w:rsidR="00FF1A48" w:rsidRDefault="00FF1A48" w:rsidP="00FF1A48">
      <w:pPr>
        <w:pStyle w:val="Body46"/>
        <w:numPr>
          <w:ilvl w:val="0"/>
          <w:numId w:val="34"/>
        </w:numPr>
      </w:pPr>
      <w:r>
        <w:t>Home</w:t>
      </w:r>
    </w:p>
    <w:p w14:paraId="2C837F5E" w14:textId="77777777" w:rsidR="00FF1A48" w:rsidRDefault="00FF1A48" w:rsidP="00FF1A48">
      <w:pPr>
        <w:pStyle w:val="Body46"/>
        <w:numPr>
          <w:ilvl w:val="0"/>
          <w:numId w:val="34"/>
        </w:numPr>
      </w:pPr>
      <w:r>
        <w:t>MyCryptoList: the user can input, update, and delete the cryptocurrency list</w:t>
      </w:r>
    </w:p>
    <w:p w14:paraId="38E80E94" w14:textId="73C574C2" w:rsidR="00FF1A48" w:rsidRDefault="00FF1A48" w:rsidP="00FF1A0A">
      <w:pPr>
        <w:pStyle w:val="Body46"/>
        <w:numPr>
          <w:ilvl w:val="0"/>
          <w:numId w:val="34"/>
        </w:numPr>
      </w:pPr>
      <w:r>
        <w:t>Watchlist: the user can write the cryptocurrency name and a comment to keep in mind (for example: “BTC, “to buy at 60000€”)</w:t>
      </w:r>
    </w:p>
    <w:p w14:paraId="50815201" w14:textId="1C631CC5" w:rsidR="00E31A90" w:rsidRPr="001B5180" w:rsidRDefault="00FF1A48" w:rsidP="001B5180">
      <w:pPr>
        <w:pStyle w:val="Body46"/>
        <w:rPr>
          <w:lang w:val="en-US"/>
        </w:rPr>
      </w:pPr>
      <w:r>
        <w:rPr>
          <w:lang w:val="en-US"/>
        </w:rPr>
        <w:t xml:space="preserve">I decided to create a Crypto Price Tracker app so that in the future, I can integrate the API </w:t>
      </w:r>
      <w:hyperlink r:id="rId34" w:history="1">
        <w:r w:rsidRPr="00664900">
          <w:rPr>
            <w:rStyle w:val="Hyperlink"/>
            <w:lang w:val="en-US"/>
          </w:rPr>
          <w:t>https://docs.coingecko.com/v3.0.1/reference/setting-up-your-api-key</w:t>
        </w:r>
      </w:hyperlink>
      <w:r>
        <w:rPr>
          <w:lang w:val="en-US"/>
        </w:rPr>
        <w:t xml:space="preserve"> (I already created the API page and activated my key)</w:t>
      </w:r>
      <w:r w:rsidR="00FF1A0A">
        <w:rPr>
          <w:lang w:val="en-US"/>
        </w:rPr>
        <w:t xml:space="preserve"> and see the price in real time.</w:t>
      </w:r>
    </w:p>
    <w:p w14:paraId="11C1EE88" w14:textId="428ECB13" w:rsidR="00E31A90" w:rsidRDefault="00673BB0" w:rsidP="00420906">
      <w:pPr>
        <w:rPr>
          <w:rFonts w:asciiTheme="minorHAnsi" w:eastAsiaTheme="minorHAnsi" w:hAnsiTheme="minorHAnsi"/>
          <w:color w:val="D10074" w:themeColor="accent1"/>
          <w:sz w:val="16"/>
          <w:szCs w:val="16"/>
          <w:lang w:val="en-US" w:eastAsia="en-US"/>
        </w:rPr>
      </w:pPr>
      <w:r w:rsidRPr="00770E20">
        <w:rPr>
          <w:rFonts w:asciiTheme="minorHAnsi" w:eastAsiaTheme="minorHAnsi" w:hAnsiTheme="minorHAnsi"/>
          <w:noProof/>
          <w:color w:val="D10074" w:themeColor="accent1"/>
          <w:sz w:val="16"/>
          <w:szCs w:val="16"/>
          <w:lang w:val="en-US" w:eastAsia="en-US"/>
        </w:rPr>
        <w:lastRenderedPageBreak/>
        <w:drawing>
          <wp:inline distT="0" distB="0" distL="0" distR="0" wp14:anchorId="7B11617B" wp14:editId="550577A2">
            <wp:extent cx="6480175" cy="5113655"/>
            <wp:effectExtent l="0" t="0" r="0" b="0"/>
            <wp:docPr id="450424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262" name="Picture 1" descr="A screenshot of a computer program&#10;&#10;Description automatically generated"/>
                    <pic:cNvPicPr/>
                  </pic:nvPicPr>
                  <pic:blipFill>
                    <a:blip r:embed="rId35"/>
                    <a:stretch>
                      <a:fillRect/>
                    </a:stretch>
                  </pic:blipFill>
                  <pic:spPr>
                    <a:xfrm>
                      <a:off x="0" y="0"/>
                      <a:ext cx="6480175" cy="5113655"/>
                    </a:xfrm>
                    <a:prstGeom prst="rect">
                      <a:avLst/>
                    </a:prstGeom>
                  </pic:spPr>
                </pic:pic>
              </a:graphicData>
            </a:graphic>
          </wp:inline>
        </w:drawing>
      </w:r>
    </w:p>
    <w:p w14:paraId="6156AFC5" w14:textId="77777777" w:rsidR="00E31A90" w:rsidRDefault="00E31A90" w:rsidP="00420906">
      <w:pPr>
        <w:rPr>
          <w:rFonts w:asciiTheme="minorHAnsi" w:eastAsiaTheme="minorHAnsi" w:hAnsiTheme="minorHAnsi"/>
          <w:color w:val="D10074" w:themeColor="accent1"/>
          <w:sz w:val="16"/>
          <w:szCs w:val="16"/>
          <w:lang w:val="en-US" w:eastAsia="en-US"/>
        </w:rPr>
      </w:pPr>
    </w:p>
    <w:p w14:paraId="1F6B2BA7" w14:textId="77777777" w:rsidR="00E31A90" w:rsidRDefault="00E31A90" w:rsidP="00420906">
      <w:pPr>
        <w:rPr>
          <w:rFonts w:asciiTheme="minorHAnsi" w:eastAsiaTheme="minorHAnsi" w:hAnsiTheme="minorHAnsi"/>
          <w:color w:val="D10074" w:themeColor="accent1"/>
          <w:sz w:val="16"/>
          <w:szCs w:val="16"/>
          <w:lang w:val="en-US" w:eastAsia="en-US"/>
        </w:rPr>
      </w:pPr>
    </w:p>
    <w:p w14:paraId="638739BF" w14:textId="77777777" w:rsidR="00E31A90" w:rsidRDefault="00E31A90" w:rsidP="00420906">
      <w:pPr>
        <w:rPr>
          <w:rFonts w:asciiTheme="minorHAnsi" w:eastAsiaTheme="minorHAnsi" w:hAnsiTheme="minorHAnsi"/>
          <w:color w:val="D10074" w:themeColor="accent1"/>
          <w:sz w:val="16"/>
          <w:szCs w:val="16"/>
          <w:lang w:val="en-US" w:eastAsia="en-US"/>
        </w:rPr>
      </w:pPr>
    </w:p>
    <w:p w14:paraId="09558512" w14:textId="77777777" w:rsidR="00E31A90" w:rsidRDefault="00E31A90" w:rsidP="00420906">
      <w:pPr>
        <w:rPr>
          <w:rFonts w:asciiTheme="minorHAnsi" w:eastAsiaTheme="minorHAnsi" w:hAnsiTheme="minorHAnsi"/>
          <w:color w:val="D10074" w:themeColor="accent1"/>
          <w:sz w:val="16"/>
          <w:szCs w:val="16"/>
          <w:lang w:val="en-US" w:eastAsia="en-US"/>
        </w:rPr>
      </w:pPr>
    </w:p>
    <w:p w14:paraId="1BB0696E" w14:textId="77777777" w:rsidR="00E31A90" w:rsidRDefault="00E31A90" w:rsidP="00420906">
      <w:pPr>
        <w:rPr>
          <w:rFonts w:asciiTheme="minorHAnsi" w:eastAsiaTheme="minorHAnsi" w:hAnsiTheme="minorHAnsi"/>
          <w:color w:val="D10074" w:themeColor="accent1"/>
          <w:sz w:val="16"/>
          <w:szCs w:val="16"/>
          <w:lang w:val="en-US" w:eastAsia="en-US"/>
        </w:rPr>
      </w:pPr>
    </w:p>
    <w:p w14:paraId="6E0122A1" w14:textId="539BF94D" w:rsidR="00E31A90" w:rsidRDefault="00E31A90" w:rsidP="00420906">
      <w:pPr>
        <w:rPr>
          <w:rFonts w:asciiTheme="minorHAnsi" w:eastAsiaTheme="minorHAnsi" w:hAnsiTheme="minorHAnsi"/>
          <w:color w:val="D10074" w:themeColor="accent1"/>
          <w:sz w:val="16"/>
          <w:szCs w:val="16"/>
          <w:lang w:val="en-US" w:eastAsia="en-US"/>
        </w:rPr>
      </w:pPr>
    </w:p>
    <w:p w14:paraId="3C5D6E9C" w14:textId="77777777" w:rsidR="00E31A90" w:rsidRDefault="00E31A90" w:rsidP="00420906">
      <w:pPr>
        <w:rPr>
          <w:rFonts w:asciiTheme="minorHAnsi" w:eastAsiaTheme="minorHAnsi" w:hAnsiTheme="minorHAnsi"/>
          <w:color w:val="D10074" w:themeColor="accent1"/>
          <w:sz w:val="16"/>
          <w:szCs w:val="16"/>
          <w:lang w:val="en-US" w:eastAsia="en-US"/>
        </w:rPr>
      </w:pPr>
    </w:p>
    <w:p w14:paraId="7837C64E" w14:textId="778780E7" w:rsidR="00E31A90" w:rsidRDefault="00E31A90" w:rsidP="00420906">
      <w:pPr>
        <w:rPr>
          <w:rFonts w:asciiTheme="minorHAnsi" w:eastAsiaTheme="minorHAnsi" w:hAnsiTheme="minorHAnsi"/>
          <w:color w:val="D10074" w:themeColor="accent1"/>
          <w:sz w:val="16"/>
          <w:szCs w:val="16"/>
          <w:lang w:val="en-US" w:eastAsia="en-US"/>
        </w:rPr>
      </w:pPr>
    </w:p>
    <w:p w14:paraId="3C2E5825" w14:textId="7D67B8CD" w:rsidR="00F6508E" w:rsidRPr="00420906" w:rsidRDefault="00F6508E" w:rsidP="00420906">
      <w:pPr>
        <w:rPr>
          <w:rFonts w:asciiTheme="minorHAnsi" w:eastAsiaTheme="minorHAnsi" w:hAnsiTheme="minorHAnsi"/>
          <w:vanish/>
          <w:color w:val="D10074" w:themeColor="accent1"/>
          <w:sz w:val="16"/>
          <w:szCs w:val="16"/>
          <w:lang w:val="en-US" w:eastAsia="en-US"/>
        </w:rPr>
      </w:pPr>
    </w:p>
    <w:p w14:paraId="06F7D2A5" w14:textId="77777777" w:rsidR="00114460" w:rsidRDefault="00114460" w:rsidP="00B92B8C">
      <w:pPr>
        <w:pStyle w:val="Body46"/>
        <w:ind w:left="0"/>
      </w:pPr>
    </w:p>
    <w:p w14:paraId="4DD656F8" w14:textId="77777777" w:rsidR="00114460" w:rsidRDefault="00114460" w:rsidP="00F57103">
      <w:pPr>
        <w:pStyle w:val="Body46"/>
      </w:pPr>
    </w:p>
    <w:p w14:paraId="0F4F8B1A" w14:textId="404B957F" w:rsidR="0082313A" w:rsidRDefault="00114460" w:rsidP="00F57103">
      <w:pPr>
        <w:pStyle w:val="Body46"/>
      </w:pPr>
      <w:r w:rsidRPr="00114460">
        <w:rPr>
          <w:noProof/>
        </w:rPr>
        <w:lastRenderedPageBreak/>
        <w:drawing>
          <wp:anchor distT="0" distB="0" distL="114300" distR="114300" simplePos="0" relativeHeight="251672576" behindDoc="0" locked="0" layoutInCell="1" allowOverlap="1" wp14:anchorId="5332197F" wp14:editId="5D895A37">
            <wp:simplePos x="0" y="0"/>
            <wp:positionH relativeFrom="margin">
              <wp:align>right</wp:align>
            </wp:positionH>
            <wp:positionV relativeFrom="paragraph">
              <wp:posOffset>0</wp:posOffset>
            </wp:positionV>
            <wp:extent cx="6480175" cy="1802130"/>
            <wp:effectExtent l="0" t="0" r="0" b="7620"/>
            <wp:wrapTopAndBottom/>
            <wp:docPr id="493258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807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80175" cy="1802130"/>
                    </a:xfrm>
                    <a:prstGeom prst="rect">
                      <a:avLst/>
                    </a:prstGeom>
                  </pic:spPr>
                </pic:pic>
              </a:graphicData>
            </a:graphic>
          </wp:anchor>
        </w:drawing>
      </w:r>
      <w:r w:rsidR="00095589">
        <w:t>I realized I made a small mistake, I first created the repository, and then the app</w:t>
      </w:r>
      <w:r w:rsidR="008D4C41">
        <w:t>.</w:t>
      </w:r>
      <w:r w:rsidR="003E0761">
        <w:t xml:space="preserve"> Since I opened</w:t>
      </w:r>
      <w:r w:rsidR="003A4A4C">
        <w:t xml:space="preserve"> the repository folder in VS Code, I was trying to run Ionic Serve in the wrong folder.</w:t>
      </w:r>
    </w:p>
    <w:p w14:paraId="31A053FB" w14:textId="77777777" w:rsidR="00B92B8C" w:rsidRDefault="00B92B8C" w:rsidP="00B92B8C">
      <w:pPr>
        <w:pStyle w:val="Body46"/>
        <w:ind w:left="0"/>
      </w:pPr>
    </w:p>
    <w:p w14:paraId="15C6E579" w14:textId="5AC3D50A" w:rsidR="006A5313" w:rsidRPr="002F5AF0" w:rsidRDefault="00182CFD" w:rsidP="002F5AF0">
      <w:pPr>
        <w:pStyle w:val="Body46"/>
      </w:pPr>
      <w:r w:rsidRPr="002F5AF0">
        <w:t>Selecting the icons for the app:</w:t>
      </w:r>
    </w:p>
    <w:p w14:paraId="2357F935" w14:textId="4EA021C5" w:rsidR="00182CFD" w:rsidRPr="00182CFD" w:rsidRDefault="00182CFD" w:rsidP="00182CFD">
      <w:pPr>
        <w:pStyle w:val="Body46"/>
        <w:ind w:left="0"/>
      </w:pPr>
      <w:r w:rsidRPr="00182CFD">
        <w:drawing>
          <wp:inline distT="0" distB="0" distL="0" distR="0" wp14:anchorId="703C5FA0" wp14:editId="17142E5D">
            <wp:extent cx="6480175" cy="3550285"/>
            <wp:effectExtent l="0" t="0" r="0" b="0"/>
            <wp:docPr id="204119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93919" name="Picture 1" descr="A screenshot of a computer&#10;&#10;Description automatically generated"/>
                    <pic:cNvPicPr/>
                  </pic:nvPicPr>
                  <pic:blipFill>
                    <a:blip r:embed="rId37"/>
                    <a:stretch>
                      <a:fillRect/>
                    </a:stretch>
                  </pic:blipFill>
                  <pic:spPr>
                    <a:xfrm>
                      <a:off x="0" y="0"/>
                      <a:ext cx="6480175" cy="3550285"/>
                    </a:xfrm>
                    <a:prstGeom prst="rect">
                      <a:avLst/>
                    </a:prstGeom>
                  </pic:spPr>
                </pic:pic>
              </a:graphicData>
            </a:graphic>
          </wp:inline>
        </w:drawing>
      </w:r>
    </w:p>
    <w:p w14:paraId="7B2AA6AF" w14:textId="5E091407" w:rsidR="000C6FC3" w:rsidRPr="002F5AF0" w:rsidRDefault="000C6FC3" w:rsidP="002F5AF0">
      <w:pPr>
        <w:pStyle w:val="Body46"/>
      </w:pPr>
      <w:r w:rsidRPr="002F5AF0">
        <w:t xml:space="preserve">I decided to use the </w:t>
      </w:r>
      <w:r w:rsidR="004E2144" w:rsidRPr="002F5AF0">
        <w:t>“</w:t>
      </w:r>
      <w:r w:rsidRPr="002F5AF0">
        <w:t>outline</w:t>
      </w:r>
      <w:r w:rsidR="004E2144" w:rsidRPr="002F5AF0">
        <w:t>”</w:t>
      </w:r>
      <w:r w:rsidRPr="002F5AF0">
        <w:t xml:space="preserve"> icons</w:t>
      </w:r>
      <w:r w:rsidR="004E2144" w:rsidRPr="002F5AF0">
        <w:t xml:space="preserve"> for my app</w:t>
      </w:r>
      <w:r w:rsidRPr="002F5AF0">
        <w:t xml:space="preserve">: </w:t>
      </w:r>
    </w:p>
    <w:p w14:paraId="21BF65AF" w14:textId="7AEFB77E" w:rsidR="000C6FC3" w:rsidRDefault="000C6FC3" w:rsidP="006A5313">
      <w:pPr>
        <w:pStyle w:val="Body46"/>
        <w:ind w:left="0"/>
      </w:pPr>
      <w:r w:rsidRPr="000C6FC3">
        <w:drawing>
          <wp:anchor distT="0" distB="0" distL="114300" distR="114300" simplePos="0" relativeHeight="251673600" behindDoc="0" locked="0" layoutInCell="1" allowOverlap="1" wp14:anchorId="1203B4D0" wp14:editId="37039CA9">
            <wp:simplePos x="0" y="0"/>
            <wp:positionH relativeFrom="column">
              <wp:posOffset>956310</wp:posOffset>
            </wp:positionH>
            <wp:positionV relativeFrom="paragraph">
              <wp:posOffset>456565</wp:posOffset>
            </wp:positionV>
            <wp:extent cx="4343400" cy="771525"/>
            <wp:effectExtent l="0" t="0" r="0" b="9525"/>
            <wp:wrapTopAndBottom/>
            <wp:docPr id="12713746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74682" name="Picture 1"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43400" cy="771525"/>
                    </a:xfrm>
                    <a:prstGeom prst="rect">
                      <a:avLst/>
                    </a:prstGeom>
                  </pic:spPr>
                </pic:pic>
              </a:graphicData>
            </a:graphic>
          </wp:anchor>
        </w:drawing>
      </w:r>
    </w:p>
    <w:p w14:paraId="1339DF19" w14:textId="4A31FE25" w:rsidR="000C6FC3" w:rsidRDefault="000C6FC3" w:rsidP="006A5313">
      <w:pPr>
        <w:pStyle w:val="Body46"/>
        <w:ind w:left="0"/>
      </w:pPr>
    </w:p>
    <w:p w14:paraId="744355D5" w14:textId="27BE6F43" w:rsidR="000C6FC3" w:rsidRDefault="005E2BD4" w:rsidP="006A5313">
      <w:pPr>
        <w:pStyle w:val="Body46"/>
        <w:ind w:left="0"/>
      </w:pPr>
      <w:r w:rsidRPr="005E2BD4">
        <w:lastRenderedPageBreak/>
        <w:drawing>
          <wp:inline distT="0" distB="0" distL="0" distR="0" wp14:anchorId="4FBF2007" wp14:editId="773FE83B">
            <wp:extent cx="6480175" cy="4736465"/>
            <wp:effectExtent l="0" t="0" r="0" b="6985"/>
            <wp:docPr id="165054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068" name="Picture 1" descr="A screenshot of a computer&#10;&#10;Description automatically generated"/>
                    <pic:cNvPicPr/>
                  </pic:nvPicPr>
                  <pic:blipFill>
                    <a:blip r:embed="rId39"/>
                    <a:stretch>
                      <a:fillRect/>
                    </a:stretch>
                  </pic:blipFill>
                  <pic:spPr>
                    <a:xfrm>
                      <a:off x="0" y="0"/>
                      <a:ext cx="6480175" cy="4736465"/>
                    </a:xfrm>
                    <a:prstGeom prst="rect">
                      <a:avLst/>
                    </a:prstGeom>
                  </pic:spPr>
                </pic:pic>
              </a:graphicData>
            </a:graphic>
          </wp:inline>
        </w:drawing>
      </w:r>
    </w:p>
    <w:p w14:paraId="7687AB8F" w14:textId="2FA1BC96" w:rsidR="00C43994" w:rsidRPr="00926C67" w:rsidRDefault="00926C67" w:rsidP="00926C67">
      <w:pPr>
        <w:pStyle w:val="Body46"/>
      </w:pPr>
      <w:r w:rsidRPr="00926C67">
        <w:t>The initial Home of the app. I then removed the second row.</w:t>
      </w:r>
    </w:p>
    <w:p w14:paraId="5D537B16" w14:textId="0A729D2D" w:rsidR="00C43994" w:rsidRDefault="007351B1" w:rsidP="006A5313">
      <w:pPr>
        <w:pStyle w:val="Body46"/>
        <w:ind w:left="0"/>
      </w:pPr>
      <w:r w:rsidRPr="007351B1">
        <w:lastRenderedPageBreak/>
        <w:drawing>
          <wp:inline distT="0" distB="0" distL="0" distR="0" wp14:anchorId="6A047C19" wp14:editId="1D3F8686">
            <wp:extent cx="2895600" cy="4440786"/>
            <wp:effectExtent l="0" t="0" r="0" b="0"/>
            <wp:docPr id="1893360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60428" name="Picture 1" descr="A screenshot of a computer program&#10;&#10;Description automatically generated"/>
                    <pic:cNvPicPr/>
                  </pic:nvPicPr>
                  <pic:blipFill>
                    <a:blip r:embed="rId40"/>
                    <a:stretch>
                      <a:fillRect/>
                    </a:stretch>
                  </pic:blipFill>
                  <pic:spPr>
                    <a:xfrm>
                      <a:off x="0" y="0"/>
                      <a:ext cx="2896155" cy="4441637"/>
                    </a:xfrm>
                    <a:prstGeom prst="rect">
                      <a:avLst/>
                    </a:prstGeom>
                  </pic:spPr>
                </pic:pic>
              </a:graphicData>
            </a:graphic>
          </wp:inline>
        </w:drawing>
      </w:r>
    </w:p>
    <w:p w14:paraId="7773B1F2" w14:textId="7E9661A0" w:rsidR="00C43994" w:rsidRDefault="00B35869" w:rsidP="006A5313">
      <w:pPr>
        <w:pStyle w:val="Body46"/>
        <w:ind w:left="0"/>
      </w:pPr>
      <w:r w:rsidRPr="00B35869">
        <w:drawing>
          <wp:inline distT="0" distB="0" distL="0" distR="0" wp14:anchorId="6A2C341A" wp14:editId="702C1968">
            <wp:extent cx="6480175" cy="794385"/>
            <wp:effectExtent l="0" t="0" r="0" b="5715"/>
            <wp:docPr id="153652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5159" name=""/>
                    <pic:cNvPicPr/>
                  </pic:nvPicPr>
                  <pic:blipFill>
                    <a:blip r:embed="rId41"/>
                    <a:stretch>
                      <a:fillRect/>
                    </a:stretch>
                  </pic:blipFill>
                  <pic:spPr>
                    <a:xfrm>
                      <a:off x="0" y="0"/>
                      <a:ext cx="6480175" cy="794385"/>
                    </a:xfrm>
                    <a:prstGeom prst="rect">
                      <a:avLst/>
                    </a:prstGeom>
                  </pic:spPr>
                </pic:pic>
              </a:graphicData>
            </a:graphic>
          </wp:inline>
        </w:drawing>
      </w:r>
    </w:p>
    <w:p w14:paraId="0957CBA4" w14:textId="1BE1F5CF" w:rsidR="00327FED" w:rsidRPr="006B03C3" w:rsidRDefault="00926C67" w:rsidP="006B03C3">
      <w:pPr>
        <w:pStyle w:val="Body46"/>
      </w:pPr>
      <w:r w:rsidRPr="006B03C3">
        <w:t xml:space="preserve">I received this </w:t>
      </w:r>
      <w:r w:rsidR="006A5FEA" w:rsidRPr="006B03C3">
        <w:t>warning</w:t>
      </w:r>
      <w:r w:rsidRPr="006B03C3">
        <w:t xml:space="preserve"> in the console. </w:t>
      </w:r>
      <w:r w:rsidR="00327FED" w:rsidRPr="006B03C3">
        <w:t xml:space="preserve">I initially </w:t>
      </w:r>
      <w:r w:rsidRPr="006B03C3">
        <w:t>added</w:t>
      </w:r>
      <w:r w:rsidR="00327FED" w:rsidRPr="006B03C3">
        <w:t xml:space="preserve"> the “label”</w:t>
      </w:r>
      <w:r w:rsidR="00F26792" w:rsidRPr="006B03C3">
        <w:t xml:space="preserve"> property</w:t>
      </w:r>
      <w:r w:rsidRPr="006B03C3">
        <w:t xml:space="preserve"> as suggested</w:t>
      </w:r>
      <w:r w:rsidR="00F26792" w:rsidRPr="006B03C3">
        <w:t>,</w:t>
      </w:r>
      <w:r w:rsidR="00327FED" w:rsidRPr="006B03C3">
        <w:t xml:space="preserve"> and</w:t>
      </w:r>
      <w:r w:rsidRPr="006B03C3">
        <w:t xml:space="preserve"> wrongly</w:t>
      </w:r>
      <w:r w:rsidR="00327FED" w:rsidRPr="006B03C3">
        <w:t xml:space="preserve"> kept the IonLabel</w:t>
      </w:r>
      <w:r w:rsidR="00F26792" w:rsidRPr="006B03C3">
        <w:t xml:space="preserve"> attribute</w:t>
      </w:r>
      <w:r w:rsidR="00327FED" w:rsidRPr="006B03C3">
        <w:t xml:space="preserve"> too, it was writing (of course) two</w:t>
      </w:r>
      <w:r w:rsidR="00BF0F21" w:rsidRPr="006B03C3">
        <w:t xml:space="preserve"> words in the Item attribute (for example, “Crypto Name” </w:t>
      </w:r>
      <w:r w:rsidR="00327FED" w:rsidRPr="006B03C3">
        <w:t xml:space="preserve">, </w:t>
      </w:r>
      <w:r w:rsidR="00BF0F21" w:rsidRPr="006B03C3">
        <w:t xml:space="preserve">and Name”) </w:t>
      </w:r>
      <w:r w:rsidR="00327FED" w:rsidRPr="006B03C3">
        <w:t xml:space="preserve">so I removed completely the label </w:t>
      </w:r>
      <w:r w:rsidR="00F26792" w:rsidRPr="006B03C3">
        <w:t xml:space="preserve">attribute, left the label property in the IonInput attribute, </w:t>
      </w:r>
      <w:r w:rsidR="00327FED" w:rsidRPr="006B03C3">
        <w:t>and fixed the css for the IonInput</w:t>
      </w:r>
      <w:r w:rsidR="00F26792" w:rsidRPr="006B03C3">
        <w:t xml:space="preserve"> attribute.</w:t>
      </w:r>
    </w:p>
    <w:p w14:paraId="1C5A7B11" w14:textId="3B9CEAB1" w:rsidR="00327FED" w:rsidRDefault="00EA05D4" w:rsidP="006A5313">
      <w:pPr>
        <w:pStyle w:val="Body46"/>
        <w:ind w:left="0"/>
      </w:pPr>
      <w:r w:rsidRPr="00EA05D4">
        <w:lastRenderedPageBreak/>
        <w:drawing>
          <wp:inline distT="0" distB="0" distL="0" distR="0" wp14:anchorId="0DE45E19" wp14:editId="2BD77C2A">
            <wp:extent cx="6480175" cy="3590290"/>
            <wp:effectExtent l="0" t="0" r="0" b="0"/>
            <wp:docPr id="1450859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9770" name="Picture 1" descr="A screenshot of a computer&#10;&#10;Description automatically generated"/>
                    <pic:cNvPicPr/>
                  </pic:nvPicPr>
                  <pic:blipFill>
                    <a:blip r:embed="rId42"/>
                    <a:stretch>
                      <a:fillRect/>
                    </a:stretch>
                  </pic:blipFill>
                  <pic:spPr>
                    <a:xfrm>
                      <a:off x="0" y="0"/>
                      <a:ext cx="6480175" cy="3590290"/>
                    </a:xfrm>
                    <a:prstGeom prst="rect">
                      <a:avLst/>
                    </a:prstGeom>
                  </pic:spPr>
                </pic:pic>
              </a:graphicData>
            </a:graphic>
          </wp:inline>
        </w:drawing>
      </w:r>
    </w:p>
    <w:p w14:paraId="64225CEA" w14:textId="77777777" w:rsidR="00EA05D4" w:rsidRDefault="00EA05D4" w:rsidP="006A5313">
      <w:pPr>
        <w:pStyle w:val="Body46"/>
        <w:ind w:left="0"/>
      </w:pPr>
    </w:p>
    <w:p w14:paraId="71AE310C" w14:textId="2F9D1739" w:rsidR="00F26792" w:rsidRPr="00313ED8" w:rsidRDefault="0035786B" w:rsidP="00313ED8">
      <w:pPr>
        <w:pStyle w:val="Body46"/>
      </w:pPr>
      <w:r w:rsidRPr="00313ED8">
        <w:t>At the current state, the</w:t>
      </w:r>
      <w:r w:rsidR="00F26792" w:rsidRPr="00313ED8">
        <w:t xml:space="preserve"> app is composed by</w:t>
      </w:r>
      <w:r w:rsidR="00A42BA4" w:rsidRPr="00313ED8">
        <w:t>:</w:t>
      </w:r>
    </w:p>
    <w:p w14:paraId="4E129AF4" w14:textId="1F4077AE" w:rsidR="00A42BA4" w:rsidRPr="00313ED8" w:rsidRDefault="00655F6A" w:rsidP="00313ED8">
      <w:pPr>
        <w:pStyle w:val="Body46"/>
      </w:pPr>
      <w:r w:rsidRPr="00313ED8">
        <w:drawing>
          <wp:anchor distT="0" distB="0" distL="114300" distR="114300" simplePos="0" relativeHeight="251674624" behindDoc="0" locked="0" layoutInCell="1" allowOverlap="1" wp14:anchorId="5E4615BA" wp14:editId="675F72A1">
            <wp:simplePos x="0" y="0"/>
            <wp:positionH relativeFrom="margin">
              <wp:align>right</wp:align>
            </wp:positionH>
            <wp:positionV relativeFrom="paragraph">
              <wp:posOffset>745239</wp:posOffset>
            </wp:positionV>
            <wp:extent cx="6480175" cy="3488055"/>
            <wp:effectExtent l="0" t="0" r="0" b="0"/>
            <wp:wrapTopAndBottom/>
            <wp:docPr id="147677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0189"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80175" cy="3488055"/>
                    </a:xfrm>
                    <a:prstGeom prst="rect">
                      <a:avLst/>
                    </a:prstGeom>
                  </pic:spPr>
                </pic:pic>
              </a:graphicData>
            </a:graphic>
          </wp:anchor>
        </w:drawing>
      </w:r>
      <w:r w:rsidR="00A42BA4" w:rsidRPr="00313ED8">
        <w:t>The Home page, which I intend to fix in the future with a “Total” of the crypto list value</w:t>
      </w:r>
      <w:r w:rsidR="00104863" w:rsidRPr="00313ED8">
        <w:t xml:space="preserve">, has a </w:t>
      </w:r>
      <w:r w:rsidR="006A5FEA" w:rsidRPr="00313ED8">
        <w:t xml:space="preserve">separate </w:t>
      </w:r>
      <w:r w:rsidR="00104863" w:rsidRPr="00313ED8">
        <w:t>Home.css page as well</w:t>
      </w:r>
      <w:r w:rsidR="0035786B" w:rsidRPr="00313ED8">
        <w:t xml:space="preserve"> </w:t>
      </w:r>
      <w:hyperlink r:id="rId44" w:history="1">
        <w:r w:rsidRPr="00313ED8">
          <w:rPr>
            <w:rStyle w:val="Hyperlink"/>
            <w:color w:val="auto"/>
            <w:u w:val="none"/>
          </w:rPr>
          <w:t>https://github.com/karanxhagiulia/Crypto_Tracker_Mobile_App/blob/main/CryptoTrackerApp/src/pages/Home.tsx</w:t>
        </w:r>
      </w:hyperlink>
    </w:p>
    <w:p w14:paraId="727AF7B5" w14:textId="77777777" w:rsidR="00655F6A" w:rsidRDefault="00655F6A" w:rsidP="00655F6A">
      <w:pPr>
        <w:pStyle w:val="Body46"/>
      </w:pPr>
    </w:p>
    <w:p w14:paraId="36460A25" w14:textId="28F33CFF" w:rsidR="00A42BA4" w:rsidRPr="00313ED8" w:rsidRDefault="00104863" w:rsidP="00313ED8">
      <w:pPr>
        <w:pStyle w:val="Body46"/>
      </w:pPr>
      <w:r>
        <w:lastRenderedPageBreak/>
        <w:t xml:space="preserve">The MyCryptoList page, which has a css as well, and allows you to input </w:t>
      </w:r>
      <w:r w:rsidR="00E67CA1">
        <w:t xml:space="preserve">(or delete a whole row) </w:t>
      </w:r>
      <w:r>
        <w:t>the crypto name, value and total units, and will automatically write the total value:</w:t>
      </w:r>
      <w:r w:rsidR="001D5B1E">
        <w:t xml:space="preserve"> </w:t>
      </w:r>
      <w:r w:rsidR="001D5B1E" w:rsidRPr="001D5B1E">
        <w:t>https://github.com/karanxhagiulia/Crypto_Tracker_Mobile_App/blob/main/CryptoTrackerApp/src/pages/MyCryptoList.tsx</w:t>
      </w:r>
    </w:p>
    <w:p w14:paraId="63E256DA" w14:textId="6FBDEC8E" w:rsidR="00A30937" w:rsidRDefault="00A30937" w:rsidP="00A30937">
      <w:pPr>
        <w:pStyle w:val="Body46"/>
      </w:pPr>
      <w:r w:rsidRPr="00A30937">
        <w:drawing>
          <wp:anchor distT="0" distB="0" distL="114300" distR="114300" simplePos="0" relativeHeight="251675648" behindDoc="0" locked="0" layoutInCell="1" allowOverlap="1" wp14:anchorId="5C773183" wp14:editId="6730002B">
            <wp:simplePos x="0" y="0"/>
            <wp:positionH relativeFrom="page">
              <wp:align>right</wp:align>
            </wp:positionH>
            <wp:positionV relativeFrom="paragraph">
              <wp:posOffset>63795</wp:posOffset>
            </wp:positionV>
            <wp:extent cx="6480175" cy="3526155"/>
            <wp:effectExtent l="0" t="0" r="0" b="0"/>
            <wp:wrapTopAndBottom/>
            <wp:docPr id="50950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05097"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80175" cy="3526155"/>
                    </a:xfrm>
                    <a:prstGeom prst="rect">
                      <a:avLst/>
                    </a:prstGeom>
                  </pic:spPr>
                </pic:pic>
              </a:graphicData>
            </a:graphic>
          </wp:anchor>
        </w:drawing>
      </w:r>
      <w:r w:rsidR="00782E57">
        <w:t xml:space="preserve">The </w:t>
      </w:r>
      <w:r w:rsidR="00FB61B2">
        <w:t>u</w:t>
      </w:r>
      <w:r w:rsidR="00782E57">
        <w:t xml:space="preserve">ser can insert the cryptocurrency name, value, total units: </w:t>
      </w:r>
    </w:p>
    <w:p w14:paraId="4163C3F0" w14:textId="3036F796" w:rsidR="00782E57" w:rsidRDefault="00782E57" w:rsidP="00A30937">
      <w:pPr>
        <w:pStyle w:val="Body46"/>
      </w:pPr>
      <w:r w:rsidRPr="00782E57">
        <w:drawing>
          <wp:anchor distT="0" distB="0" distL="114300" distR="114300" simplePos="0" relativeHeight="251676672" behindDoc="0" locked="0" layoutInCell="1" allowOverlap="1" wp14:anchorId="47C4F901" wp14:editId="34A61264">
            <wp:simplePos x="0" y="0"/>
            <wp:positionH relativeFrom="column">
              <wp:posOffset>360045</wp:posOffset>
            </wp:positionH>
            <wp:positionV relativeFrom="paragraph">
              <wp:posOffset>154940</wp:posOffset>
            </wp:positionV>
            <wp:extent cx="6480175" cy="3824605"/>
            <wp:effectExtent l="0" t="0" r="0" b="4445"/>
            <wp:wrapTopAndBottom/>
            <wp:docPr id="49980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7102"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80175" cy="3824605"/>
                    </a:xfrm>
                    <a:prstGeom prst="rect">
                      <a:avLst/>
                    </a:prstGeom>
                  </pic:spPr>
                </pic:pic>
              </a:graphicData>
            </a:graphic>
          </wp:anchor>
        </w:drawing>
      </w:r>
    </w:p>
    <w:p w14:paraId="46A2118A" w14:textId="2874E19E" w:rsidR="002D4F55" w:rsidRDefault="00DA13F1" w:rsidP="00A30937">
      <w:pPr>
        <w:pStyle w:val="Body46"/>
      </w:pPr>
      <w:r w:rsidRPr="00DA13F1">
        <w:lastRenderedPageBreak/>
        <w:drawing>
          <wp:anchor distT="0" distB="0" distL="114300" distR="114300" simplePos="0" relativeHeight="251678720" behindDoc="0" locked="0" layoutInCell="1" allowOverlap="1" wp14:anchorId="27002D3C" wp14:editId="61DA509D">
            <wp:simplePos x="0" y="0"/>
            <wp:positionH relativeFrom="column">
              <wp:posOffset>420340</wp:posOffset>
            </wp:positionH>
            <wp:positionV relativeFrom="paragraph">
              <wp:posOffset>162</wp:posOffset>
            </wp:positionV>
            <wp:extent cx="6420746" cy="8773749"/>
            <wp:effectExtent l="0" t="0" r="0" b="8890"/>
            <wp:wrapTopAndBottom/>
            <wp:docPr id="1780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6716"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20746" cy="8773749"/>
                    </a:xfrm>
                    <a:prstGeom prst="rect">
                      <a:avLst/>
                    </a:prstGeom>
                  </pic:spPr>
                </pic:pic>
              </a:graphicData>
            </a:graphic>
          </wp:anchor>
        </w:drawing>
      </w:r>
    </w:p>
    <w:p w14:paraId="100BB3BC" w14:textId="7CC0DA82" w:rsidR="002D4F55" w:rsidRDefault="0065773E" w:rsidP="0002426C">
      <w:pPr>
        <w:pStyle w:val="BodyBulletList46"/>
      </w:pPr>
      <w:r>
        <w:lastRenderedPageBreak/>
        <w:t>The Watchlist page works very similarly as the MyCryptoList page</w:t>
      </w:r>
      <w:r w:rsidRPr="0065773E">
        <w:drawing>
          <wp:anchor distT="0" distB="0" distL="114300" distR="114300" simplePos="0" relativeHeight="251677696" behindDoc="0" locked="0" layoutInCell="1" allowOverlap="1" wp14:anchorId="7C699A58" wp14:editId="4CD43189">
            <wp:simplePos x="0" y="0"/>
            <wp:positionH relativeFrom="margin">
              <wp:align>right</wp:align>
            </wp:positionH>
            <wp:positionV relativeFrom="paragraph">
              <wp:posOffset>1072515</wp:posOffset>
            </wp:positionV>
            <wp:extent cx="6480175" cy="3651885"/>
            <wp:effectExtent l="0" t="0" r="0" b="5715"/>
            <wp:wrapTopAndBottom/>
            <wp:docPr id="880288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8212"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80175" cy="3651885"/>
                    </a:xfrm>
                    <a:prstGeom prst="rect">
                      <a:avLst/>
                    </a:prstGeom>
                  </pic:spPr>
                </pic:pic>
              </a:graphicData>
            </a:graphic>
          </wp:anchor>
        </w:drawing>
      </w:r>
    </w:p>
    <w:p w14:paraId="52041C28" w14:textId="136B257E" w:rsidR="002D4F55" w:rsidRPr="0002426C" w:rsidRDefault="0002426C" w:rsidP="0002426C">
      <w:pPr>
        <w:pStyle w:val="Body46"/>
      </w:pPr>
      <w:r w:rsidRPr="0002426C">
        <w:t>https://github.com/karanxhagiulia/Crypto_Tracker_Mobile_App/blob/main/CryptoTrackerApp/src/pages/Watchlist.tsx</w:t>
      </w:r>
    </w:p>
    <w:p w14:paraId="09DC903A" w14:textId="77777777" w:rsidR="002D4F55" w:rsidRDefault="002D4F55" w:rsidP="006A5313">
      <w:pPr>
        <w:pStyle w:val="Body46"/>
        <w:ind w:left="0"/>
      </w:pPr>
    </w:p>
    <w:p w14:paraId="05D69917" w14:textId="6D6A2D7A" w:rsidR="002D4F55" w:rsidRDefault="002C79FA" w:rsidP="005A21EE">
      <w:pPr>
        <w:pStyle w:val="Body46"/>
      </w:pPr>
      <w:r w:rsidRPr="005A21EE">
        <w:t xml:space="preserve">This app took me quite some time to create, </w:t>
      </w:r>
      <w:r w:rsidR="00AC2F66" w:rsidRPr="005A21EE">
        <w:t>mo</w:t>
      </w:r>
      <w:r w:rsidR="00147C42" w:rsidRPr="005A21EE">
        <w:t>st</w:t>
      </w:r>
      <w:r w:rsidR="00AC2F66" w:rsidRPr="005A21EE">
        <w:t xml:space="preserve">ly </w:t>
      </w:r>
      <w:r w:rsidRPr="005A21EE">
        <w:t>because of the local storage and input handling. I still have a few “bugs” and tweaks I want to fix, such as the fact that when I input the fields, if I click “add crypto” before clicking outside the last field, it doesn’t save the input and the alert appears</w:t>
      </w:r>
      <w:r w:rsidR="00147C42" w:rsidRPr="005A21EE">
        <w:t>, as I haven’t filled all the fields</w:t>
      </w:r>
      <w:r w:rsidRPr="005A21EE">
        <w:t xml:space="preserve">. </w:t>
      </w:r>
    </w:p>
    <w:p w14:paraId="7F0B755B" w14:textId="654F9505" w:rsidR="002D4F55" w:rsidRDefault="006E6431" w:rsidP="006A5313">
      <w:pPr>
        <w:pStyle w:val="Body46"/>
        <w:ind w:left="0"/>
      </w:pPr>
      <w:r>
        <w:lastRenderedPageBreak/>
        <w:t xml:space="preserve">For example, this one is the expected behaviour: </w:t>
      </w:r>
      <w:r w:rsidRPr="006E6431">
        <w:drawing>
          <wp:inline distT="0" distB="0" distL="0" distR="0" wp14:anchorId="3914BC9B" wp14:editId="75F39825">
            <wp:extent cx="3992354" cy="3817089"/>
            <wp:effectExtent l="0" t="0" r="8255" b="0"/>
            <wp:docPr id="112969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3924" name="Picture 1" descr="A screenshot of a computer&#10;&#10;Description automatically generated"/>
                    <pic:cNvPicPr/>
                  </pic:nvPicPr>
                  <pic:blipFill>
                    <a:blip r:embed="rId49"/>
                    <a:stretch>
                      <a:fillRect/>
                    </a:stretch>
                  </pic:blipFill>
                  <pic:spPr>
                    <a:xfrm>
                      <a:off x="0" y="0"/>
                      <a:ext cx="3993406" cy="3818095"/>
                    </a:xfrm>
                    <a:prstGeom prst="rect">
                      <a:avLst/>
                    </a:prstGeom>
                  </pic:spPr>
                </pic:pic>
              </a:graphicData>
            </a:graphic>
          </wp:inline>
        </w:drawing>
      </w:r>
    </w:p>
    <w:p w14:paraId="211C4406" w14:textId="77777777" w:rsidR="002D4F55" w:rsidRDefault="002D4F55" w:rsidP="006A5313">
      <w:pPr>
        <w:pStyle w:val="Body46"/>
        <w:ind w:left="0"/>
      </w:pPr>
    </w:p>
    <w:p w14:paraId="127BF1CC" w14:textId="4314D751" w:rsidR="002D4F55" w:rsidRDefault="00AC2F66" w:rsidP="006A5313">
      <w:pPr>
        <w:pStyle w:val="Body46"/>
        <w:ind w:left="0"/>
      </w:pPr>
      <w:r>
        <w:t xml:space="preserve">This one, is not: </w:t>
      </w:r>
    </w:p>
    <w:p w14:paraId="750CD7F6" w14:textId="44BC1552" w:rsidR="00EA05D4" w:rsidRDefault="00AC2F66" w:rsidP="006A5313">
      <w:pPr>
        <w:pStyle w:val="Body46"/>
        <w:ind w:left="0"/>
      </w:pPr>
      <w:r w:rsidRPr="00AC2F66">
        <w:drawing>
          <wp:inline distT="0" distB="0" distL="0" distR="0" wp14:anchorId="1CD9868B" wp14:editId="7A142341">
            <wp:extent cx="3930196" cy="3934047"/>
            <wp:effectExtent l="0" t="0" r="0" b="9525"/>
            <wp:docPr id="632688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88314" name="Picture 1" descr="A screenshot of a computer&#10;&#10;Description automatically generated"/>
                    <pic:cNvPicPr/>
                  </pic:nvPicPr>
                  <pic:blipFill>
                    <a:blip r:embed="rId50"/>
                    <a:stretch>
                      <a:fillRect/>
                    </a:stretch>
                  </pic:blipFill>
                  <pic:spPr>
                    <a:xfrm>
                      <a:off x="0" y="0"/>
                      <a:ext cx="3930196" cy="3934047"/>
                    </a:xfrm>
                    <a:prstGeom prst="rect">
                      <a:avLst/>
                    </a:prstGeom>
                  </pic:spPr>
                </pic:pic>
              </a:graphicData>
            </a:graphic>
          </wp:inline>
        </w:drawing>
      </w:r>
    </w:p>
    <w:p w14:paraId="5E3D4B35" w14:textId="5BD4BABE" w:rsidR="00B92B8C" w:rsidRPr="00F57103" w:rsidRDefault="00B92B8C" w:rsidP="006A5313">
      <w:pPr>
        <w:pStyle w:val="Body46"/>
        <w:ind w:left="0"/>
      </w:pPr>
      <w:r>
        <w:lastRenderedPageBreak/>
        <w:t>References</w:t>
      </w:r>
    </w:p>
    <w:p w14:paraId="79982149" w14:textId="5885555D" w:rsidR="00F57103" w:rsidRPr="00F57103" w:rsidRDefault="00F57103" w:rsidP="00F57103">
      <w:pPr>
        <w:pStyle w:val="SourceLine"/>
      </w:pPr>
      <w:r w:rsidRPr="00F57103">
        <w:t>Electronic</w:t>
      </w:r>
      <w:r w:rsidR="00A407FE">
        <w:t xml:space="preserve"> sources</w:t>
      </w:r>
    </w:p>
    <w:p w14:paraId="2C5E6613" w14:textId="682BFA31" w:rsidR="00847BB9" w:rsidRPr="00F57103" w:rsidRDefault="00BD42E6" w:rsidP="00D4110C">
      <w:pPr>
        <w:pStyle w:val="Body46"/>
      </w:pPr>
      <w:r>
        <w:t>Grimm, S.</w:t>
      </w:r>
      <w:r w:rsidR="009E59C0">
        <w:t xml:space="preserve"> (20</w:t>
      </w:r>
      <w:r>
        <w:t>23</w:t>
      </w:r>
      <w:r w:rsidR="009E59C0">
        <w:t xml:space="preserve">). </w:t>
      </w:r>
      <w:r w:rsidRPr="00BD42E6">
        <w:t xml:space="preserve">Ionic React Beginners Guide | Navigation, Components &amp; HTTP Calls </w:t>
      </w:r>
      <w:r w:rsidRPr="00BD42E6">
        <w:rPr>
          <w:rFonts w:ascii="Segoe UI Emoji" w:hAnsi="Segoe UI Emoji" w:cs="Segoe UI Emoji"/>
        </w:rPr>
        <w:t>🔥</w:t>
      </w:r>
      <w:r w:rsidRPr="00BD42E6">
        <w:t xml:space="preserve"> </w:t>
      </w:r>
      <w:r w:rsidR="009E59C0">
        <w:t>[YouTube video]. [Accessed 0</w:t>
      </w:r>
      <w:r w:rsidR="00E70F20">
        <w:t>5</w:t>
      </w:r>
      <w:r w:rsidR="009E59C0">
        <w:t>.</w:t>
      </w:r>
      <w:r w:rsidR="00E70F20">
        <w:t>03</w:t>
      </w:r>
      <w:r w:rsidR="009E59C0">
        <w:t xml:space="preserve">.2024]. Available: </w:t>
      </w:r>
      <w:r w:rsidRPr="00BD42E6">
        <w:t>https://www.youtube.com/watch?v=xn-qpnT2n3Q</w:t>
      </w:r>
    </w:p>
    <w:p w14:paraId="04A67C07" w14:textId="3C2566E2" w:rsidR="00E70F20" w:rsidRDefault="00F246C2" w:rsidP="00E70F20">
      <w:pPr>
        <w:pStyle w:val="Body46"/>
      </w:pPr>
      <w:bookmarkStart w:id="5" w:name="_Toc484801074"/>
      <w:r>
        <w:t>Academind</w:t>
      </w:r>
      <w:r w:rsidR="00E70F20">
        <w:t xml:space="preserve"> (202</w:t>
      </w:r>
      <w:r w:rsidR="00E70F20">
        <w:t>1</w:t>
      </w:r>
      <w:r w:rsidR="00E70F20">
        <w:t xml:space="preserve">). </w:t>
      </w:r>
      <w:r w:rsidRPr="00F246C2">
        <w:t>Ionic + React - Tutorial for Beginners</w:t>
      </w:r>
      <w:r w:rsidRPr="00F246C2">
        <w:t xml:space="preserve"> </w:t>
      </w:r>
      <w:r w:rsidR="00E70F20">
        <w:t>[YouTube video]. [Accessed 0</w:t>
      </w:r>
      <w:r>
        <w:t>2</w:t>
      </w:r>
      <w:r w:rsidR="00E70F20">
        <w:t xml:space="preserve">.03.2024]. Available: </w:t>
      </w:r>
      <w:r w:rsidR="00E5330A" w:rsidRPr="00E5330A">
        <w:t>https://www.youtube.com/watch?v=_03VKmdrxV8</w:t>
      </w:r>
    </w:p>
    <w:p w14:paraId="3C7EA8D7" w14:textId="1CD1A8A4" w:rsidR="00F57103" w:rsidRPr="005F1A06" w:rsidRDefault="00F57103" w:rsidP="00C96A47">
      <w:pPr>
        <w:rPr>
          <w:sz w:val="12"/>
          <w:lang w:val="en-US"/>
        </w:rPr>
      </w:pPr>
      <w:r w:rsidRPr="00C96A47">
        <w:rPr>
          <w:rFonts w:asciiTheme="minorHAnsi" w:eastAsiaTheme="minorHAnsi" w:hAnsiTheme="minorHAnsi"/>
          <w:vanish/>
          <w:color w:val="D10074" w:themeColor="accent1"/>
          <w:sz w:val="16"/>
          <w:szCs w:val="16"/>
          <w:lang w:val="en-US" w:eastAsia="en-US"/>
        </w:rPr>
        <w:t xml:space="preserve">Do not </w:t>
      </w:r>
      <w:r w:rsidR="00C630A9" w:rsidRPr="00C96A47">
        <w:rPr>
          <w:rFonts w:asciiTheme="minorHAnsi" w:eastAsiaTheme="minorHAnsi" w:hAnsiTheme="minorHAnsi"/>
          <w:vanish/>
          <w:color w:val="D10074" w:themeColor="accent1"/>
          <w:sz w:val="16"/>
          <w:szCs w:val="16"/>
          <w:lang w:val="en-US" w:eastAsia="en-US"/>
        </w:rPr>
        <w:t>delete</w:t>
      </w:r>
      <w:r w:rsidRPr="00C96A47">
        <w:rPr>
          <w:rFonts w:asciiTheme="minorHAnsi" w:eastAsiaTheme="minorHAnsi" w:hAnsiTheme="minorHAnsi"/>
          <w:vanish/>
          <w:color w:val="D10074" w:themeColor="accent1"/>
          <w:sz w:val="16"/>
          <w:szCs w:val="16"/>
          <w:lang w:val="en-US" w:eastAsia="en-US"/>
        </w:rPr>
        <w:t xml:space="preserve"> this Page Break</w:t>
      </w:r>
      <w:r w:rsidR="00C96A47">
        <w:rPr>
          <w:rFonts w:asciiTheme="minorHAnsi" w:eastAsiaTheme="minorHAnsi" w:hAnsiTheme="minorHAnsi"/>
          <w:vanish/>
          <w:color w:val="D10074" w:themeColor="accent1"/>
          <w:sz w:val="16"/>
          <w:szCs w:val="16"/>
          <w:lang w:val="en-US" w:eastAsia="en-US"/>
        </w:rPr>
        <w:t>.</w:t>
      </w:r>
    </w:p>
    <w:p w14:paraId="622013F3" w14:textId="5153E7A9" w:rsidR="00420906" w:rsidRPr="00D4110C" w:rsidRDefault="00D4043D" w:rsidP="00D4110C">
      <w:pPr>
        <w:pStyle w:val="Body46"/>
      </w:pPr>
      <w:bookmarkStart w:id="6" w:name="_Hlk490664168"/>
      <w:bookmarkEnd w:id="5"/>
      <w:r>
        <w:t>Ionic official documentation</w:t>
      </w:r>
      <w:r>
        <w:t>. [Accessed 0</w:t>
      </w:r>
      <w:r>
        <w:t>6</w:t>
      </w:r>
      <w:r>
        <w:t xml:space="preserve">.03.2024]. Available: </w:t>
      </w:r>
      <w:r w:rsidR="00D4110C" w:rsidRPr="00D4110C">
        <w:t>https://ionicframework.com/docs/api/input</w:t>
      </w:r>
    </w:p>
    <w:bookmarkEnd w:id="6"/>
    <w:p w14:paraId="625B050F" w14:textId="470154A6" w:rsidR="00424538" w:rsidRPr="00D4043D" w:rsidRDefault="00D4043D" w:rsidP="00D4110C">
      <w:pPr>
        <w:pStyle w:val="Body46"/>
        <w:rPr>
          <w:lang w:val="en-AU"/>
        </w:rPr>
      </w:pPr>
      <w:r w:rsidRPr="00D4043D">
        <w:rPr>
          <w:lang w:val="en-AU"/>
        </w:rPr>
        <w:t>Ionic Start. Storing Data with local storage.</w:t>
      </w:r>
      <w:r>
        <w:rPr>
          <w:lang w:val="en-AU"/>
        </w:rPr>
        <w:t xml:space="preserve"> </w:t>
      </w:r>
      <w:r>
        <w:t>[Accessed 0</w:t>
      </w:r>
      <w:r>
        <w:t>6</w:t>
      </w:r>
      <w:r>
        <w:t xml:space="preserve">.03.2024]. Available: </w:t>
      </w:r>
      <w:r w:rsidRPr="00D4043D">
        <w:rPr>
          <w:lang w:val="en-AU"/>
        </w:rPr>
        <w:t xml:space="preserve"> </w:t>
      </w:r>
      <w:r w:rsidRPr="00D4043D">
        <w:rPr>
          <w:lang w:val="en-AU"/>
        </w:rPr>
        <w:t>https://ionicstart.com/modules/ionic-vs-angular/4/?r=true</w:t>
      </w:r>
    </w:p>
    <w:sectPr w:rsidR="00424538" w:rsidRPr="00D4043D" w:rsidSect="00F46E82">
      <w:headerReference w:type="default" r:id="rId51"/>
      <w:type w:val="continuous"/>
      <w:pgSz w:w="11906" w:h="16838" w:code="9"/>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FF91D" w14:textId="77777777" w:rsidR="00F46E82" w:rsidRDefault="00F46E82" w:rsidP="009A411B">
      <w:r>
        <w:separator/>
      </w:r>
    </w:p>
  </w:endnote>
  <w:endnote w:type="continuationSeparator" w:id="0">
    <w:p w14:paraId="781C72AF" w14:textId="77777777" w:rsidR="00F46E82" w:rsidRDefault="00F46E82" w:rsidP="009A4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GMaruGothicMPRO">
    <w:altName w:val="MS Gothic"/>
    <w:charset w:val="80"/>
    <w:family w:val="swiss"/>
    <w:pitch w:val="variable"/>
    <w:sig w:usb0="E00002FF" w:usb1="2AC7EDFE" w:usb2="00000012" w:usb3="00000000" w:csb0="00020001"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5E54B" w14:textId="77777777" w:rsidR="00EB03BA" w:rsidRPr="00EB03BA" w:rsidRDefault="00EB03BA">
    <w:pPr>
      <w:pStyle w:val="Footer"/>
      <w:rPr>
        <w:lang w:val="fi-FI"/>
      </w:rP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3B4D8" w14:textId="77777777" w:rsidR="00A65A05" w:rsidRDefault="00A65A05" w:rsidP="008F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7E5A8" w14:textId="77777777" w:rsidR="00F46E82" w:rsidRDefault="00F46E82" w:rsidP="009A411B">
      <w:r>
        <w:separator/>
      </w:r>
    </w:p>
  </w:footnote>
  <w:footnote w:type="continuationSeparator" w:id="0">
    <w:p w14:paraId="5D694310" w14:textId="77777777" w:rsidR="00F46E82" w:rsidRDefault="00F46E82" w:rsidP="009A4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87"/>
      <w:gridCol w:w="3891"/>
      <w:gridCol w:w="1128"/>
    </w:tblGrid>
    <w:tr w:rsidR="00F57103" w:rsidRPr="00AF5A45" w14:paraId="7755E5BF" w14:textId="77777777" w:rsidTr="005F1A06">
      <w:trPr>
        <w:cantSplit/>
        <w:trHeight w:hRule="exact" w:val="255"/>
      </w:trPr>
      <w:tc>
        <w:tcPr>
          <w:tcW w:w="5187" w:type="dxa"/>
          <w:vMerge w:val="restart"/>
        </w:tcPr>
        <w:bookmarkStart w:id="0" w:name="_Hlk485238803"/>
        <w:p w14:paraId="5E46350D" w14:textId="76D96E05" w:rsidR="00F57103" w:rsidRPr="00836D15" w:rsidRDefault="00F57103" w:rsidP="00F57103">
          <w:pPr>
            <w:pStyle w:val="Header"/>
            <w:rPr>
              <w:b/>
            </w:rPr>
          </w:pPr>
          <w:r>
            <w:rPr>
              <w:b/>
            </w:rPr>
            <w:fldChar w:fldCharType="begin"/>
          </w:r>
          <w:r>
            <w:rPr>
              <w:b/>
            </w:rPr>
            <w:instrText xml:space="preserve"> STYLEREF  YTnimiNro  \* MERGEFORMAT </w:instrText>
          </w:r>
          <w:r>
            <w:rPr>
              <w:b/>
            </w:rPr>
            <w:fldChar w:fldCharType="separate"/>
          </w:r>
          <w:r w:rsidR="00B21367">
            <w:rPr>
              <w:b/>
              <w:noProof/>
            </w:rPr>
            <w:t>Giulia Karanxha 2207809</w:t>
          </w:r>
          <w:r>
            <w:rPr>
              <w:b/>
            </w:rPr>
            <w:fldChar w:fldCharType="end"/>
          </w:r>
        </w:p>
      </w:tc>
      <w:tc>
        <w:tcPr>
          <w:tcW w:w="3891" w:type="dxa"/>
        </w:tcPr>
        <w:p w14:paraId="466E2B29" w14:textId="62E6EAA6" w:rsidR="00F57103" w:rsidRPr="007365E5" w:rsidRDefault="00F57103" w:rsidP="00F57103">
          <w:pPr>
            <w:pStyle w:val="Header"/>
            <w:rPr>
              <w:b/>
            </w:rPr>
          </w:pPr>
          <w:r w:rsidRPr="007365E5">
            <w:rPr>
              <w:b/>
            </w:rPr>
            <w:fldChar w:fldCharType="begin"/>
          </w:r>
          <w:r w:rsidRPr="007365E5">
            <w:rPr>
              <w:b/>
            </w:rPr>
            <w:instrText xml:space="preserve"> STYLEREF  YTasiakTyyppi  \* MERGEFORMAT </w:instrText>
          </w:r>
          <w:r w:rsidRPr="007365E5">
            <w:rPr>
              <w:b/>
            </w:rPr>
            <w:fldChar w:fldCharType="separate"/>
          </w:r>
          <w:r w:rsidR="00B21367">
            <w:rPr>
              <w:b/>
              <w:noProof/>
            </w:rPr>
            <w:t>Report</w:t>
          </w:r>
          <w:r w:rsidRPr="007365E5">
            <w:rPr>
              <w:b/>
            </w:rPr>
            <w:fldChar w:fldCharType="end"/>
          </w:r>
        </w:p>
      </w:tc>
      <w:tc>
        <w:tcPr>
          <w:tcW w:w="1128" w:type="dxa"/>
        </w:tcPr>
        <w:p w14:paraId="0B7A8BE7" w14:textId="77777777" w:rsidR="00F57103" w:rsidRDefault="00F57103" w:rsidP="00F57103">
          <w:pPr>
            <w:pStyle w:val="Header"/>
          </w:pPr>
        </w:p>
      </w:tc>
    </w:tr>
    <w:tr w:rsidR="00F57103" w:rsidRPr="00AF5A45" w14:paraId="60E05F3B" w14:textId="77777777" w:rsidTr="005F1A06">
      <w:trPr>
        <w:cantSplit/>
        <w:trHeight w:hRule="exact" w:val="255"/>
      </w:trPr>
      <w:tc>
        <w:tcPr>
          <w:tcW w:w="5187" w:type="dxa"/>
          <w:vMerge/>
        </w:tcPr>
        <w:p w14:paraId="355BBF82" w14:textId="77777777" w:rsidR="00F57103" w:rsidRDefault="00F57103" w:rsidP="00F57103">
          <w:pPr>
            <w:pStyle w:val="Header"/>
            <w:rPr>
              <w:b/>
            </w:rPr>
          </w:pPr>
        </w:p>
      </w:tc>
      <w:tc>
        <w:tcPr>
          <w:tcW w:w="5019" w:type="dxa"/>
          <w:gridSpan w:val="2"/>
        </w:tcPr>
        <w:p w14:paraId="1BCEA017" w14:textId="30C9120D" w:rsidR="00F57103" w:rsidRDefault="00000000" w:rsidP="00F57103">
          <w:pPr>
            <w:pStyle w:val="Header"/>
          </w:pPr>
          <w:fldSimple w:instr=" STYLEREF  YTjaksokoodi  \* MERGEFORMAT ">
            <w:r w:rsidR="00B21367">
              <w:rPr>
                <w:noProof/>
              </w:rPr>
              <w:t>R0334</w:t>
            </w:r>
          </w:fldSimple>
          <w:r w:rsidR="00F57103" w:rsidRPr="00AF5A45">
            <w:t>/</w:t>
          </w:r>
          <w:fldSimple w:instr=" STYLEREF  YTtoteutuskoodi  \* MERGEFORMAT ">
            <w:r w:rsidR="00B21367">
              <w:rPr>
                <w:noProof/>
              </w:rPr>
              <w:t>3011</w:t>
            </w:r>
          </w:fldSimple>
          <w:r w:rsidR="00F57103" w:rsidRPr="00AF5A45">
            <w:t>/</w:t>
          </w:r>
          <w:fldSimple w:instr=" STYLEREF  YTopettaja  \* MERGEFORMAT ">
            <w:r w:rsidR="00B21367">
              <w:rPr>
                <w:noProof/>
              </w:rPr>
              <w:t>Rathod</w:t>
            </w:r>
          </w:fldSimple>
        </w:p>
      </w:tc>
    </w:tr>
    <w:tr w:rsidR="00F57103" w:rsidRPr="005F1A06" w14:paraId="59BA357F" w14:textId="77777777" w:rsidTr="005F1A06">
      <w:trPr>
        <w:cantSplit/>
        <w:trHeight w:hRule="exact" w:val="510"/>
      </w:trPr>
      <w:tc>
        <w:tcPr>
          <w:tcW w:w="5187" w:type="dxa"/>
          <w:vAlign w:val="bottom"/>
        </w:tcPr>
        <w:p w14:paraId="1AB24236" w14:textId="77777777" w:rsidR="00F57103" w:rsidRPr="005F1A06" w:rsidRDefault="00F57103" w:rsidP="00F57103">
          <w:pPr>
            <w:pStyle w:val="Header"/>
            <w:rPr>
              <w:b/>
              <w:lang w:val="en-US"/>
            </w:rPr>
          </w:pPr>
          <w:r w:rsidRPr="005F1A06">
            <w:rPr>
              <w:lang w:val="en-US"/>
            </w:rPr>
            <w:t>Laurea University of Applied Sciences</w:t>
          </w:r>
        </w:p>
      </w:tc>
      <w:tc>
        <w:tcPr>
          <w:tcW w:w="5019" w:type="dxa"/>
          <w:gridSpan w:val="2"/>
          <w:vAlign w:val="bottom"/>
        </w:tcPr>
        <w:p w14:paraId="43A2DB0C" w14:textId="4C646CFB" w:rsidR="00F57103" w:rsidRPr="005F1A06" w:rsidRDefault="00F57103" w:rsidP="00F57103">
          <w:pPr>
            <w:pStyle w:val="Header"/>
            <w:rPr>
              <w:lang w:val="en-US"/>
            </w:rPr>
          </w:pPr>
          <w:r w:rsidRPr="002A717D">
            <w:fldChar w:fldCharType="begin"/>
          </w:r>
          <w:r w:rsidRPr="005F1A06">
            <w:rPr>
              <w:lang w:val="en-US"/>
            </w:rPr>
            <w:instrText xml:space="preserve"> STYLEREF  YTpäiväys  \* MERGEFORMAT </w:instrText>
          </w:r>
          <w:r w:rsidRPr="002A717D">
            <w:fldChar w:fldCharType="end"/>
          </w:r>
        </w:p>
      </w:tc>
    </w:tr>
    <w:bookmarkEnd w:id="0"/>
  </w:tbl>
  <w:p w14:paraId="57A336AE" w14:textId="77777777" w:rsidR="00A65A05" w:rsidRPr="005F1A06" w:rsidRDefault="00A65A05" w:rsidP="00F57103">
    <w:pPr>
      <w:pStyle w:val="Header"/>
      <w:rPr>
        <w:sz w:val="48"/>
        <w:szCs w:val="4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5E68" w14:textId="77777777" w:rsidR="00A65A05" w:rsidRDefault="00A65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87"/>
      <w:gridCol w:w="3891"/>
      <w:gridCol w:w="1128"/>
    </w:tblGrid>
    <w:tr w:rsidR="00F57103" w:rsidRPr="00AF5A45" w14:paraId="116C529D" w14:textId="77777777" w:rsidTr="005F1A06">
      <w:trPr>
        <w:cantSplit/>
        <w:trHeight w:hRule="exact" w:val="255"/>
      </w:trPr>
      <w:tc>
        <w:tcPr>
          <w:tcW w:w="5187" w:type="dxa"/>
          <w:vMerge w:val="restart"/>
        </w:tcPr>
        <w:p w14:paraId="1D65BB1A" w14:textId="172FEE98" w:rsidR="00F57103" w:rsidRPr="00836D15" w:rsidRDefault="00F57103" w:rsidP="00F57103">
          <w:pPr>
            <w:pStyle w:val="Header"/>
            <w:rPr>
              <w:b/>
            </w:rPr>
          </w:pPr>
          <w:r>
            <w:rPr>
              <w:b/>
            </w:rPr>
            <w:fldChar w:fldCharType="begin"/>
          </w:r>
          <w:r>
            <w:rPr>
              <w:b/>
            </w:rPr>
            <w:instrText xml:space="preserve"> STYLEREF  YTnimiNro  \* MERGEFORMAT </w:instrText>
          </w:r>
          <w:r>
            <w:rPr>
              <w:b/>
            </w:rPr>
            <w:fldChar w:fldCharType="separate"/>
          </w:r>
          <w:r w:rsidR="00B21367">
            <w:rPr>
              <w:b/>
              <w:noProof/>
            </w:rPr>
            <w:t>Giulia Karanxha 2207809</w:t>
          </w:r>
          <w:r>
            <w:rPr>
              <w:b/>
            </w:rPr>
            <w:fldChar w:fldCharType="end"/>
          </w:r>
        </w:p>
      </w:tc>
      <w:tc>
        <w:tcPr>
          <w:tcW w:w="3891" w:type="dxa"/>
        </w:tcPr>
        <w:p w14:paraId="62C78C6A" w14:textId="65A6C103" w:rsidR="00F57103" w:rsidRPr="007365E5" w:rsidRDefault="00F57103" w:rsidP="00F57103">
          <w:pPr>
            <w:pStyle w:val="Header"/>
            <w:rPr>
              <w:b/>
            </w:rPr>
          </w:pPr>
          <w:r w:rsidRPr="007365E5">
            <w:rPr>
              <w:b/>
            </w:rPr>
            <w:fldChar w:fldCharType="begin"/>
          </w:r>
          <w:r w:rsidRPr="007365E5">
            <w:rPr>
              <w:b/>
            </w:rPr>
            <w:instrText xml:space="preserve"> STYLEREF  YTasiakTyyppi  \* MERGEFORMAT </w:instrText>
          </w:r>
          <w:r w:rsidRPr="007365E5">
            <w:rPr>
              <w:b/>
            </w:rPr>
            <w:fldChar w:fldCharType="separate"/>
          </w:r>
          <w:r w:rsidR="00B21367">
            <w:rPr>
              <w:b/>
              <w:noProof/>
            </w:rPr>
            <w:t>Report</w:t>
          </w:r>
          <w:r w:rsidRPr="007365E5">
            <w:rPr>
              <w:b/>
            </w:rPr>
            <w:fldChar w:fldCharType="end"/>
          </w:r>
        </w:p>
      </w:tc>
      <w:tc>
        <w:tcPr>
          <w:tcW w:w="1128" w:type="dxa"/>
        </w:tcPr>
        <w:p w14:paraId="1C62B2A6" w14:textId="77777777" w:rsidR="00F57103" w:rsidRDefault="00F57103" w:rsidP="00F57103">
          <w:pPr>
            <w:pStyle w:val="Header"/>
          </w:pPr>
        </w:p>
      </w:tc>
    </w:tr>
    <w:tr w:rsidR="00F57103" w:rsidRPr="00AF5A45" w14:paraId="1E45C8E1" w14:textId="77777777" w:rsidTr="005F1A06">
      <w:trPr>
        <w:cantSplit/>
        <w:trHeight w:hRule="exact" w:val="255"/>
      </w:trPr>
      <w:tc>
        <w:tcPr>
          <w:tcW w:w="5187" w:type="dxa"/>
          <w:vMerge/>
        </w:tcPr>
        <w:p w14:paraId="03AA0F61" w14:textId="77777777" w:rsidR="00F57103" w:rsidRDefault="00F57103" w:rsidP="00F57103">
          <w:pPr>
            <w:pStyle w:val="Header"/>
            <w:rPr>
              <w:b/>
            </w:rPr>
          </w:pPr>
        </w:p>
      </w:tc>
      <w:tc>
        <w:tcPr>
          <w:tcW w:w="5019" w:type="dxa"/>
          <w:gridSpan w:val="2"/>
        </w:tcPr>
        <w:p w14:paraId="2E1CB483" w14:textId="58F96D16" w:rsidR="00F57103" w:rsidRDefault="00000000" w:rsidP="00F57103">
          <w:pPr>
            <w:pStyle w:val="Header"/>
          </w:pPr>
          <w:fldSimple w:instr=" STYLEREF  YTjaksokoodi  \* MERGEFORMAT ">
            <w:r w:rsidR="00B21367">
              <w:rPr>
                <w:noProof/>
              </w:rPr>
              <w:t>R0334</w:t>
            </w:r>
          </w:fldSimple>
          <w:r w:rsidR="00F57103" w:rsidRPr="00AF5A45">
            <w:t>/</w:t>
          </w:r>
          <w:fldSimple w:instr=" STYLEREF  YTtoteutuskoodi  \* MERGEFORMAT ">
            <w:r w:rsidR="00B21367">
              <w:rPr>
                <w:noProof/>
              </w:rPr>
              <w:t>3011</w:t>
            </w:r>
          </w:fldSimple>
          <w:r w:rsidR="00F57103" w:rsidRPr="00AF5A45">
            <w:t>/</w:t>
          </w:r>
          <w:fldSimple w:instr=" STYLEREF  YTopettaja  \* MERGEFORMAT ">
            <w:r w:rsidR="00B21367">
              <w:rPr>
                <w:noProof/>
              </w:rPr>
              <w:t>Rathod</w:t>
            </w:r>
          </w:fldSimple>
        </w:p>
      </w:tc>
    </w:tr>
    <w:tr w:rsidR="00F57103" w:rsidRPr="005F1A06" w14:paraId="73083BB7" w14:textId="77777777" w:rsidTr="005F1A06">
      <w:trPr>
        <w:cantSplit/>
        <w:trHeight w:hRule="exact" w:val="510"/>
      </w:trPr>
      <w:tc>
        <w:tcPr>
          <w:tcW w:w="5187" w:type="dxa"/>
          <w:vAlign w:val="bottom"/>
        </w:tcPr>
        <w:p w14:paraId="7638178F" w14:textId="77777777" w:rsidR="00F57103" w:rsidRPr="005F1A06" w:rsidRDefault="00F57103" w:rsidP="00F57103">
          <w:pPr>
            <w:pStyle w:val="Header"/>
            <w:rPr>
              <w:b/>
              <w:lang w:val="en-US"/>
            </w:rPr>
          </w:pPr>
          <w:r w:rsidRPr="005F1A06">
            <w:rPr>
              <w:lang w:val="en-US"/>
            </w:rPr>
            <w:t>Laurea University of Applied Sciences</w:t>
          </w:r>
        </w:p>
      </w:tc>
      <w:tc>
        <w:tcPr>
          <w:tcW w:w="5019" w:type="dxa"/>
          <w:gridSpan w:val="2"/>
          <w:vAlign w:val="bottom"/>
        </w:tcPr>
        <w:p w14:paraId="60ECAF26" w14:textId="2B75B06E" w:rsidR="00F57103" w:rsidRPr="005F1A06" w:rsidRDefault="00F57103" w:rsidP="00F57103">
          <w:pPr>
            <w:pStyle w:val="Header"/>
            <w:rPr>
              <w:lang w:val="en-US"/>
            </w:rPr>
          </w:pPr>
          <w:r w:rsidRPr="002A717D">
            <w:fldChar w:fldCharType="begin"/>
          </w:r>
          <w:r w:rsidRPr="005F1A06">
            <w:rPr>
              <w:lang w:val="en-US"/>
            </w:rPr>
            <w:instrText xml:space="preserve"> STYLEREF  YTpäiväys  \* MERGEFORMAT </w:instrText>
          </w:r>
          <w:r w:rsidRPr="002A717D">
            <w:fldChar w:fldCharType="end"/>
          </w:r>
        </w:p>
      </w:tc>
    </w:tr>
  </w:tbl>
  <w:p w14:paraId="1DE7BF70" w14:textId="77777777" w:rsidR="008F6FD3" w:rsidRPr="005F1A06" w:rsidRDefault="008F6FD3" w:rsidP="00F57103">
    <w:pPr>
      <w:pStyle w:val="Header"/>
      <w:rPr>
        <w:sz w:val="48"/>
        <w:szCs w:val="48"/>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187"/>
      <w:gridCol w:w="3891"/>
      <w:gridCol w:w="1128"/>
    </w:tblGrid>
    <w:tr w:rsidR="005F1A06" w:rsidRPr="00AF5A45" w14:paraId="00F4E0E7" w14:textId="77777777" w:rsidTr="005F1A06">
      <w:trPr>
        <w:cantSplit/>
        <w:trHeight w:hRule="exact" w:val="255"/>
      </w:trPr>
      <w:tc>
        <w:tcPr>
          <w:tcW w:w="5187" w:type="dxa"/>
          <w:vMerge w:val="restart"/>
        </w:tcPr>
        <w:p w14:paraId="6AF50B3C" w14:textId="4E56CE07" w:rsidR="005F1A06" w:rsidRPr="00836D15" w:rsidRDefault="005F1A06" w:rsidP="00F57103">
          <w:pPr>
            <w:pStyle w:val="Header"/>
            <w:rPr>
              <w:b/>
            </w:rPr>
          </w:pPr>
          <w:r>
            <w:rPr>
              <w:b/>
            </w:rPr>
            <w:fldChar w:fldCharType="begin"/>
          </w:r>
          <w:r>
            <w:rPr>
              <w:b/>
            </w:rPr>
            <w:instrText xml:space="preserve"> STYLEREF  YTnimiNro  \* MERGEFORMAT </w:instrText>
          </w:r>
          <w:r>
            <w:rPr>
              <w:b/>
            </w:rPr>
            <w:fldChar w:fldCharType="separate"/>
          </w:r>
          <w:r w:rsidR="00B21367">
            <w:rPr>
              <w:b/>
              <w:noProof/>
            </w:rPr>
            <w:t>Giulia Karanxha 2207809</w:t>
          </w:r>
          <w:r>
            <w:rPr>
              <w:b/>
            </w:rPr>
            <w:fldChar w:fldCharType="end"/>
          </w:r>
        </w:p>
      </w:tc>
      <w:tc>
        <w:tcPr>
          <w:tcW w:w="3891" w:type="dxa"/>
        </w:tcPr>
        <w:p w14:paraId="55BCF55B" w14:textId="4C66CC4B" w:rsidR="005F1A06" w:rsidRPr="007365E5" w:rsidRDefault="005F1A06" w:rsidP="00F57103">
          <w:pPr>
            <w:pStyle w:val="Header"/>
            <w:rPr>
              <w:b/>
            </w:rPr>
          </w:pPr>
          <w:r w:rsidRPr="007365E5">
            <w:rPr>
              <w:b/>
            </w:rPr>
            <w:fldChar w:fldCharType="begin"/>
          </w:r>
          <w:r w:rsidRPr="007365E5">
            <w:rPr>
              <w:b/>
            </w:rPr>
            <w:instrText xml:space="preserve"> STYLEREF  YTasiakTyyppi  \* MERGEFORMAT </w:instrText>
          </w:r>
          <w:r w:rsidRPr="007365E5">
            <w:rPr>
              <w:b/>
            </w:rPr>
            <w:fldChar w:fldCharType="separate"/>
          </w:r>
          <w:r w:rsidR="00B21367">
            <w:rPr>
              <w:b/>
              <w:noProof/>
            </w:rPr>
            <w:t>Report</w:t>
          </w:r>
          <w:r w:rsidRPr="007365E5">
            <w:rPr>
              <w:b/>
            </w:rPr>
            <w:fldChar w:fldCharType="end"/>
          </w:r>
        </w:p>
      </w:tc>
      <w:tc>
        <w:tcPr>
          <w:tcW w:w="1128" w:type="dxa"/>
        </w:tcPr>
        <w:p w14:paraId="4D1D87F0" w14:textId="77777777" w:rsidR="005F1A06" w:rsidRDefault="005F1A06" w:rsidP="00F57103">
          <w:pPr>
            <w:pStyle w:val="Header"/>
          </w:pPr>
          <w:r>
            <w:fldChar w:fldCharType="begin"/>
          </w:r>
          <w:r>
            <w:instrText>PAGE   \* MERGEFORMAT</w:instrText>
          </w:r>
          <w:r>
            <w:fldChar w:fldCharType="separate"/>
          </w:r>
          <w:r w:rsidR="00861CFF">
            <w:rPr>
              <w:noProof/>
            </w:rPr>
            <w:t>7</w:t>
          </w:r>
          <w:r>
            <w:fldChar w:fldCharType="end"/>
          </w:r>
          <w:r>
            <w:t xml:space="preserve"> (</w:t>
          </w:r>
          <w:r w:rsidR="007058CB">
            <w:rPr>
              <w:noProof/>
            </w:rPr>
            <w:fldChar w:fldCharType="begin"/>
          </w:r>
          <w:r w:rsidR="007058CB">
            <w:rPr>
              <w:noProof/>
            </w:rPr>
            <w:instrText xml:space="preserve"> NUMPAGES   \* MERGEFORMAT </w:instrText>
          </w:r>
          <w:r w:rsidR="007058CB">
            <w:rPr>
              <w:noProof/>
            </w:rPr>
            <w:fldChar w:fldCharType="separate"/>
          </w:r>
          <w:r w:rsidR="00861CFF">
            <w:rPr>
              <w:noProof/>
            </w:rPr>
            <w:t>7</w:t>
          </w:r>
          <w:r w:rsidR="007058CB">
            <w:rPr>
              <w:noProof/>
            </w:rPr>
            <w:fldChar w:fldCharType="end"/>
          </w:r>
          <w:r>
            <w:t>)</w:t>
          </w:r>
        </w:p>
      </w:tc>
    </w:tr>
    <w:tr w:rsidR="005F1A06" w:rsidRPr="00AF5A45" w14:paraId="2B006862" w14:textId="77777777" w:rsidTr="005F1A06">
      <w:trPr>
        <w:cantSplit/>
        <w:trHeight w:hRule="exact" w:val="255"/>
      </w:trPr>
      <w:tc>
        <w:tcPr>
          <w:tcW w:w="5187" w:type="dxa"/>
          <w:vMerge/>
        </w:tcPr>
        <w:p w14:paraId="4D64A1CF" w14:textId="77777777" w:rsidR="005F1A06" w:rsidRDefault="005F1A06" w:rsidP="00F57103">
          <w:pPr>
            <w:pStyle w:val="Header"/>
            <w:rPr>
              <w:b/>
            </w:rPr>
          </w:pPr>
        </w:p>
      </w:tc>
      <w:tc>
        <w:tcPr>
          <w:tcW w:w="5019" w:type="dxa"/>
          <w:gridSpan w:val="2"/>
        </w:tcPr>
        <w:p w14:paraId="28A05C44" w14:textId="6C9761D1" w:rsidR="005F1A06" w:rsidRDefault="00000000" w:rsidP="00F57103">
          <w:pPr>
            <w:pStyle w:val="Header"/>
          </w:pPr>
          <w:fldSimple w:instr=" STYLEREF  YTjaksokoodi  \* MERGEFORMAT ">
            <w:r w:rsidR="00B21367">
              <w:rPr>
                <w:noProof/>
              </w:rPr>
              <w:t>R0334</w:t>
            </w:r>
          </w:fldSimple>
          <w:r w:rsidR="005F1A06" w:rsidRPr="00AF5A45">
            <w:t>/</w:t>
          </w:r>
          <w:fldSimple w:instr=" STYLEREF  YTtoteutuskoodi  \* MERGEFORMAT ">
            <w:r w:rsidR="00B21367">
              <w:rPr>
                <w:noProof/>
              </w:rPr>
              <w:t>3011</w:t>
            </w:r>
          </w:fldSimple>
          <w:r w:rsidR="005F1A06" w:rsidRPr="00AF5A45">
            <w:t>/</w:t>
          </w:r>
          <w:fldSimple w:instr=" STYLEREF  YTopettaja  \* MERGEFORMAT ">
            <w:r w:rsidR="00B21367">
              <w:rPr>
                <w:noProof/>
              </w:rPr>
              <w:t>Rathod</w:t>
            </w:r>
          </w:fldSimple>
        </w:p>
      </w:tc>
    </w:tr>
    <w:tr w:rsidR="005F1A06" w:rsidRPr="005F1A06" w14:paraId="5305EDFE" w14:textId="77777777" w:rsidTr="005F1A06">
      <w:trPr>
        <w:cantSplit/>
        <w:trHeight w:hRule="exact" w:val="510"/>
      </w:trPr>
      <w:tc>
        <w:tcPr>
          <w:tcW w:w="5187" w:type="dxa"/>
          <w:vAlign w:val="bottom"/>
        </w:tcPr>
        <w:p w14:paraId="49B13C9C" w14:textId="77777777" w:rsidR="005F1A06" w:rsidRPr="005F1A06" w:rsidRDefault="005F1A06" w:rsidP="00F57103">
          <w:pPr>
            <w:pStyle w:val="Header"/>
            <w:rPr>
              <w:b/>
              <w:lang w:val="en-US"/>
            </w:rPr>
          </w:pPr>
          <w:r w:rsidRPr="005F1A06">
            <w:rPr>
              <w:lang w:val="en-US"/>
            </w:rPr>
            <w:t>Laurea University of Applied Sciences</w:t>
          </w:r>
        </w:p>
      </w:tc>
      <w:tc>
        <w:tcPr>
          <w:tcW w:w="5019" w:type="dxa"/>
          <w:gridSpan w:val="2"/>
          <w:vAlign w:val="bottom"/>
        </w:tcPr>
        <w:p w14:paraId="2F6F11AD" w14:textId="6ED34491" w:rsidR="005F1A06" w:rsidRPr="005F1A06" w:rsidRDefault="005F1A06" w:rsidP="00F57103">
          <w:pPr>
            <w:pStyle w:val="Header"/>
            <w:rPr>
              <w:lang w:val="en-US"/>
            </w:rPr>
          </w:pPr>
          <w:r w:rsidRPr="002A717D">
            <w:fldChar w:fldCharType="begin"/>
          </w:r>
          <w:r w:rsidRPr="005F1A06">
            <w:rPr>
              <w:lang w:val="en-US"/>
            </w:rPr>
            <w:instrText xml:space="preserve"> STYLEREF  YTpäiväys  \* MERGEFORMAT </w:instrText>
          </w:r>
          <w:r w:rsidRPr="002A717D">
            <w:fldChar w:fldCharType="end"/>
          </w:r>
        </w:p>
      </w:tc>
    </w:tr>
  </w:tbl>
  <w:p w14:paraId="25880271" w14:textId="77777777" w:rsidR="005F1A06" w:rsidRPr="005F1A06" w:rsidRDefault="005F1A06" w:rsidP="00F57103">
    <w:pPr>
      <w:pStyle w:val="Header"/>
      <w:rPr>
        <w:sz w:val="48"/>
        <w:szCs w:val="4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01C"/>
    <w:multiLevelType w:val="hybridMultilevel"/>
    <w:tmpl w:val="9482BD66"/>
    <w:lvl w:ilvl="0" w:tplc="80F497F0">
      <w:start w:val="1"/>
      <w:numFmt w:val="bullet"/>
      <w:lvlText w:val="–"/>
      <w:lvlJc w:val="left"/>
      <w:pPr>
        <w:ind w:left="2968" w:hanging="360"/>
      </w:pPr>
      <w:rPr>
        <w:rFonts w:ascii="Trebuchet MS" w:hAnsi="Trebuchet MS" w:hint="default"/>
      </w:rPr>
    </w:lvl>
    <w:lvl w:ilvl="1" w:tplc="040B0003" w:tentative="1">
      <w:start w:val="1"/>
      <w:numFmt w:val="bullet"/>
      <w:lvlText w:val="o"/>
      <w:lvlJc w:val="left"/>
      <w:pPr>
        <w:ind w:left="4048" w:hanging="360"/>
      </w:pPr>
      <w:rPr>
        <w:rFonts w:ascii="Courier New" w:hAnsi="Courier New" w:cs="Courier New" w:hint="default"/>
      </w:rPr>
    </w:lvl>
    <w:lvl w:ilvl="2" w:tplc="040B0005" w:tentative="1">
      <w:start w:val="1"/>
      <w:numFmt w:val="bullet"/>
      <w:lvlText w:val=""/>
      <w:lvlJc w:val="left"/>
      <w:pPr>
        <w:ind w:left="4768" w:hanging="360"/>
      </w:pPr>
      <w:rPr>
        <w:rFonts w:ascii="Wingdings" w:hAnsi="Wingdings" w:hint="default"/>
      </w:rPr>
    </w:lvl>
    <w:lvl w:ilvl="3" w:tplc="040B0001" w:tentative="1">
      <w:start w:val="1"/>
      <w:numFmt w:val="bullet"/>
      <w:lvlText w:val=""/>
      <w:lvlJc w:val="left"/>
      <w:pPr>
        <w:ind w:left="5488" w:hanging="360"/>
      </w:pPr>
      <w:rPr>
        <w:rFonts w:ascii="Symbol" w:hAnsi="Symbol" w:hint="default"/>
      </w:rPr>
    </w:lvl>
    <w:lvl w:ilvl="4" w:tplc="040B0003" w:tentative="1">
      <w:start w:val="1"/>
      <w:numFmt w:val="bullet"/>
      <w:lvlText w:val="o"/>
      <w:lvlJc w:val="left"/>
      <w:pPr>
        <w:ind w:left="6208" w:hanging="360"/>
      </w:pPr>
      <w:rPr>
        <w:rFonts w:ascii="Courier New" w:hAnsi="Courier New" w:cs="Courier New" w:hint="default"/>
      </w:rPr>
    </w:lvl>
    <w:lvl w:ilvl="5" w:tplc="040B0005" w:tentative="1">
      <w:start w:val="1"/>
      <w:numFmt w:val="bullet"/>
      <w:lvlText w:val=""/>
      <w:lvlJc w:val="left"/>
      <w:pPr>
        <w:ind w:left="6928" w:hanging="360"/>
      </w:pPr>
      <w:rPr>
        <w:rFonts w:ascii="Wingdings" w:hAnsi="Wingdings" w:hint="default"/>
      </w:rPr>
    </w:lvl>
    <w:lvl w:ilvl="6" w:tplc="040B0001" w:tentative="1">
      <w:start w:val="1"/>
      <w:numFmt w:val="bullet"/>
      <w:lvlText w:val=""/>
      <w:lvlJc w:val="left"/>
      <w:pPr>
        <w:ind w:left="7648" w:hanging="360"/>
      </w:pPr>
      <w:rPr>
        <w:rFonts w:ascii="Symbol" w:hAnsi="Symbol" w:hint="default"/>
      </w:rPr>
    </w:lvl>
    <w:lvl w:ilvl="7" w:tplc="040B0003" w:tentative="1">
      <w:start w:val="1"/>
      <w:numFmt w:val="bullet"/>
      <w:lvlText w:val="o"/>
      <w:lvlJc w:val="left"/>
      <w:pPr>
        <w:ind w:left="8368" w:hanging="360"/>
      </w:pPr>
      <w:rPr>
        <w:rFonts w:ascii="Courier New" w:hAnsi="Courier New" w:cs="Courier New" w:hint="default"/>
      </w:rPr>
    </w:lvl>
    <w:lvl w:ilvl="8" w:tplc="040B0005" w:tentative="1">
      <w:start w:val="1"/>
      <w:numFmt w:val="bullet"/>
      <w:lvlText w:val=""/>
      <w:lvlJc w:val="left"/>
      <w:pPr>
        <w:ind w:left="9088" w:hanging="360"/>
      </w:pPr>
      <w:rPr>
        <w:rFonts w:ascii="Wingdings" w:hAnsi="Wingdings" w:hint="default"/>
      </w:rPr>
    </w:lvl>
  </w:abstractNum>
  <w:abstractNum w:abstractNumId="1" w15:restartNumberingAfterBreak="0">
    <w:nsid w:val="1924347C"/>
    <w:multiLevelType w:val="hybridMultilevel"/>
    <w:tmpl w:val="7F124E9C"/>
    <w:lvl w:ilvl="0" w:tplc="0410000F">
      <w:start w:val="3"/>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26571A58"/>
    <w:multiLevelType w:val="multilevel"/>
    <w:tmpl w:val="3E5EFD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F4ACA"/>
    <w:multiLevelType w:val="hybridMultilevel"/>
    <w:tmpl w:val="586CAB38"/>
    <w:lvl w:ilvl="0" w:tplc="F4503E0E">
      <w:start w:val="1"/>
      <w:numFmt w:val="bullet"/>
      <w:pStyle w:val="BodyBulletList46"/>
      <w:lvlText w:val="—"/>
      <w:lvlJc w:val="left"/>
      <w:pPr>
        <w:ind w:left="3328" w:hanging="360"/>
      </w:pPr>
      <w:rPr>
        <w:rFonts w:ascii="Trebuchet MS" w:hAnsi="Trebuchet MS" w:hint="default"/>
      </w:rPr>
    </w:lvl>
    <w:lvl w:ilvl="1" w:tplc="040B0003" w:tentative="1">
      <w:start w:val="1"/>
      <w:numFmt w:val="bullet"/>
      <w:lvlText w:val="o"/>
      <w:lvlJc w:val="left"/>
      <w:pPr>
        <w:ind w:left="4048" w:hanging="360"/>
      </w:pPr>
      <w:rPr>
        <w:rFonts w:ascii="Courier New" w:hAnsi="Courier New" w:cs="Courier New" w:hint="default"/>
      </w:rPr>
    </w:lvl>
    <w:lvl w:ilvl="2" w:tplc="040B0005" w:tentative="1">
      <w:start w:val="1"/>
      <w:numFmt w:val="bullet"/>
      <w:lvlText w:val=""/>
      <w:lvlJc w:val="left"/>
      <w:pPr>
        <w:ind w:left="4768" w:hanging="360"/>
      </w:pPr>
      <w:rPr>
        <w:rFonts w:ascii="Wingdings" w:hAnsi="Wingdings" w:hint="default"/>
      </w:rPr>
    </w:lvl>
    <w:lvl w:ilvl="3" w:tplc="040B0001" w:tentative="1">
      <w:start w:val="1"/>
      <w:numFmt w:val="bullet"/>
      <w:lvlText w:val=""/>
      <w:lvlJc w:val="left"/>
      <w:pPr>
        <w:ind w:left="5488" w:hanging="360"/>
      </w:pPr>
      <w:rPr>
        <w:rFonts w:ascii="Symbol" w:hAnsi="Symbol" w:hint="default"/>
      </w:rPr>
    </w:lvl>
    <w:lvl w:ilvl="4" w:tplc="040B0003" w:tentative="1">
      <w:start w:val="1"/>
      <w:numFmt w:val="bullet"/>
      <w:lvlText w:val="o"/>
      <w:lvlJc w:val="left"/>
      <w:pPr>
        <w:ind w:left="6208" w:hanging="360"/>
      </w:pPr>
      <w:rPr>
        <w:rFonts w:ascii="Courier New" w:hAnsi="Courier New" w:cs="Courier New" w:hint="default"/>
      </w:rPr>
    </w:lvl>
    <w:lvl w:ilvl="5" w:tplc="040B0005" w:tentative="1">
      <w:start w:val="1"/>
      <w:numFmt w:val="bullet"/>
      <w:lvlText w:val=""/>
      <w:lvlJc w:val="left"/>
      <w:pPr>
        <w:ind w:left="6928" w:hanging="360"/>
      </w:pPr>
      <w:rPr>
        <w:rFonts w:ascii="Wingdings" w:hAnsi="Wingdings" w:hint="default"/>
      </w:rPr>
    </w:lvl>
    <w:lvl w:ilvl="6" w:tplc="040B0001" w:tentative="1">
      <w:start w:val="1"/>
      <w:numFmt w:val="bullet"/>
      <w:lvlText w:val=""/>
      <w:lvlJc w:val="left"/>
      <w:pPr>
        <w:ind w:left="7648" w:hanging="360"/>
      </w:pPr>
      <w:rPr>
        <w:rFonts w:ascii="Symbol" w:hAnsi="Symbol" w:hint="default"/>
      </w:rPr>
    </w:lvl>
    <w:lvl w:ilvl="7" w:tplc="040B0003" w:tentative="1">
      <w:start w:val="1"/>
      <w:numFmt w:val="bullet"/>
      <w:lvlText w:val="o"/>
      <w:lvlJc w:val="left"/>
      <w:pPr>
        <w:ind w:left="8368" w:hanging="360"/>
      </w:pPr>
      <w:rPr>
        <w:rFonts w:ascii="Courier New" w:hAnsi="Courier New" w:cs="Courier New" w:hint="default"/>
      </w:rPr>
    </w:lvl>
    <w:lvl w:ilvl="8" w:tplc="040B0005" w:tentative="1">
      <w:start w:val="1"/>
      <w:numFmt w:val="bullet"/>
      <w:lvlText w:val=""/>
      <w:lvlJc w:val="left"/>
      <w:pPr>
        <w:ind w:left="9088" w:hanging="360"/>
      </w:pPr>
      <w:rPr>
        <w:rFonts w:ascii="Wingdings" w:hAnsi="Wingdings" w:hint="default"/>
      </w:rPr>
    </w:lvl>
  </w:abstractNum>
  <w:abstractNum w:abstractNumId="4" w15:restartNumberingAfterBreak="0">
    <w:nsid w:val="27C67F25"/>
    <w:multiLevelType w:val="hybridMultilevel"/>
    <w:tmpl w:val="297A800C"/>
    <w:lvl w:ilvl="0" w:tplc="23C4975C">
      <w:start w:val="1"/>
      <w:numFmt w:val="decimal"/>
      <w:lvlText w:val="%1."/>
      <w:lvlJc w:val="left"/>
      <w:pPr>
        <w:ind w:left="3328" w:hanging="360"/>
      </w:pPr>
    </w:lvl>
    <w:lvl w:ilvl="1" w:tplc="040B0019" w:tentative="1">
      <w:start w:val="1"/>
      <w:numFmt w:val="lowerLetter"/>
      <w:lvlText w:val="%2."/>
      <w:lvlJc w:val="left"/>
      <w:pPr>
        <w:ind w:left="4048" w:hanging="360"/>
      </w:pPr>
    </w:lvl>
    <w:lvl w:ilvl="2" w:tplc="040B001B" w:tentative="1">
      <w:start w:val="1"/>
      <w:numFmt w:val="lowerRoman"/>
      <w:lvlText w:val="%3."/>
      <w:lvlJc w:val="right"/>
      <w:pPr>
        <w:ind w:left="4768" w:hanging="180"/>
      </w:pPr>
    </w:lvl>
    <w:lvl w:ilvl="3" w:tplc="040B000F" w:tentative="1">
      <w:start w:val="1"/>
      <w:numFmt w:val="decimal"/>
      <w:lvlText w:val="%4."/>
      <w:lvlJc w:val="left"/>
      <w:pPr>
        <w:ind w:left="5488" w:hanging="360"/>
      </w:pPr>
    </w:lvl>
    <w:lvl w:ilvl="4" w:tplc="040B0019" w:tentative="1">
      <w:start w:val="1"/>
      <w:numFmt w:val="lowerLetter"/>
      <w:lvlText w:val="%5."/>
      <w:lvlJc w:val="left"/>
      <w:pPr>
        <w:ind w:left="6208" w:hanging="360"/>
      </w:pPr>
    </w:lvl>
    <w:lvl w:ilvl="5" w:tplc="040B001B" w:tentative="1">
      <w:start w:val="1"/>
      <w:numFmt w:val="lowerRoman"/>
      <w:lvlText w:val="%6."/>
      <w:lvlJc w:val="right"/>
      <w:pPr>
        <w:ind w:left="6928" w:hanging="180"/>
      </w:pPr>
    </w:lvl>
    <w:lvl w:ilvl="6" w:tplc="040B000F" w:tentative="1">
      <w:start w:val="1"/>
      <w:numFmt w:val="decimal"/>
      <w:lvlText w:val="%7."/>
      <w:lvlJc w:val="left"/>
      <w:pPr>
        <w:ind w:left="7648" w:hanging="360"/>
      </w:pPr>
    </w:lvl>
    <w:lvl w:ilvl="7" w:tplc="040B0019" w:tentative="1">
      <w:start w:val="1"/>
      <w:numFmt w:val="lowerLetter"/>
      <w:lvlText w:val="%8."/>
      <w:lvlJc w:val="left"/>
      <w:pPr>
        <w:ind w:left="8368" w:hanging="360"/>
      </w:pPr>
    </w:lvl>
    <w:lvl w:ilvl="8" w:tplc="040B001B" w:tentative="1">
      <w:start w:val="1"/>
      <w:numFmt w:val="lowerRoman"/>
      <w:lvlText w:val="%9."/>
      <w:lvlJc w:val="right"/>
      <w:pPr>
        <w:ind w:left="9088" w:hanging="180"/>
      </w:pPr>
    </w:lvl>
  </w:abstractNum>
  <w:abstractNum w:abstractNumId="5" w15:restartNumberingAfterBreak="0">
    <w:nsid w:val="291C5D62"/>
    <w:multiLevelType w:val="hybridMultilevel"/>
    <w:tmpl w:val="7AB621C8"/>
    <w:lvl w:ilvl="0" w:tplc="9E7431DC">
      <w:start w:val="1"/>
      <w:numFmt w:val="decimal"/>
      <w:lvlText w:val="%1."/>
      <w:lvlJc w:val="left"/>
      <w:pPr>
        <w:ind w:left="3328" w:hanging="360"/>
      </w:pPr>
    </w:lvl>
    <w:lvl w:ilvl="1" w:tplc="040B0019" w:tentative="1">
      <w:start w:val="1"/>
      <w:numFmt w:val="lowerLetter"/>
      <w:lvlText w:val="%2."/>
      <w:lvlJc w:val="left"/>
      <w:pPr>
        <w:ind w:left="4048" w:hanging="360"/>
      </w:pPr>
    </w:lvl>
    <w:lvl w:ilvl="2" w:tplc="040B001B" w:tentative="1">
      <w:start w:val="1"/>
      <w:numFmt w:val="lowerRoman"/>
      <w:lvlText w:val="%3."/>
      <w:lvlJc w:val="right"/>
      <w:pPr>
        <w:ind w:left="4768" w:hanging="180"/>
      </w:pPr>
    </w:lvl>
    <w:lvl w:ilvl="3" w:tplc="040B000F" w:tentative="1">
      <w:start w:val="1"/>
      <w:numFmt w:val="decimal"/>
      <w:lvlText w:val="%4."/>
      <w:lvlJc w:val="left"/>
      <w:pPr>
        <w:ind w:left="5488" w:hanging="360"/>
      </w:pPr>
    </w:lvl>
    <w:lvl w:ilvl="4" w:tplc="040B0019" w:tentative="1">
      <w:start w:val="1"/>
      <w:numFmt w:val="lowerLetter"/>
      <w:lvlText w:val="%5."/>
      <w:lvlJc w:val="left"/>
      <w:pPr>
        <w:ind w:left="6208" w:hanging="360"/>
      </w:pPr>
    </w:lvl>
    <w:lvl w:ilvl="5" w:tplc="040B001B" w:tentative="1">
      <w:start w:val="1"/>
      <w:numFmt w:val="lowerRoman"/>
      <w:lvlText w:val="%6."/>
      <w:lvlJc w:val="right"/>
      <w:pPr>
        <w:ind w:left="6928" w:hanging="180"/>
      </w:pPr>
    </w:lvl>
    <w:lvl w:ilvl="6" w:tplc="040B000F" w:tentative="1">
      <w:start w:val="1"/>
      <w:numFmt w:val="decimal"/>
      <w:lvlText w:val="%7."/>
      <w:lvlJc w:val="left"/>
      <w:pPr>
        <w:ind w:left="7648" w:hanging="360"/>
      </w:pPr>
    </w:lvl>
    <w:lvl w:ilvl="7" w:tplc="040B0019" w:tentative="1">
      <w:start w:val="1"/>
      <w:numFmt w:val="lowerLetter"/>
      <w:lvlText w:val="%8."/>
      <w:lvlJc w:val="left"/>
      <w:pPr>
        <w:ind w:left="8368" w:hanging="360"/>
      </w:pPr>
    </w:lvl>
    <w:lvl w:ilvl="8" w:tplc="040B001B" w:tentative="1">
      <w:start w:val="1"/>
      <w:numFmt w:val="lowerRoman"/>
      <w:lvlText w:val="%9."/>
      <w:lvlJc w:val="right"/>
      <w:pPr>
        <w:ind w:left="9088" w:hanging="180"/>
      </w:pPr>
    </w:lvl>
  </w:abstractNum>
  <w:abstractNum w:abstractNumId="6" w15:restartNumberingAfterBreak="0">
    <w:nsid w:val="585D3C6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D392ABA"/>
    <w:multiLevelType w:val="hybridMultilevel"/>
    <w:tmpl w:val="993285C8"/>
    <w:lvl w:ilvl="0" w:tplc="04100001">
      <w:start w:val="1"/>
      <w:numFmt w:val="bullet"/>
      <w:lvlText w:val=""/>
      <w:lvlJc w:val="left"/>
      <w:pPr>
        <w:ind w:left="3328" w:hanging="360"/>
      </w:pPr>
      <w:rPr>
        <w:rFonts w:ascii="Symbol" w:hAnsi="Symbol" w:hint="default"/>
      </w:rPr>
    </w:lvl>
    <w:lvl w:ilvl="1" w:tplc="04100003" w:tentative="1">
      <w:start w:val="1"/>
      <w:numFmt w:val="bullet"/>
      <w:lvlText w:val="o"/>
      <w:lvlJc w:val="left"/>
      <w:pPr>
        <w:ind w:left="4048" w:hanging="360"/>
      </w:pPr>
      <w:rPr>
        <w:rFonts w:ascii="Courier New" w:hAnsi="Courier New" w:cs="Courier New" w:hint="default"/>
      </w:rPr>
    </w:lvl>
    <w:lvl w:ilvl="2" w:tplc="04100005" w:tentative="1">
      <w:start w:val="1"/>
      <w:numFmt w:val="bullet"/>
      <w:lvlText w:val=""/>
      <w:lvlJc w:val="left"/>
      <w:pPr>
        <w:ind w:left="4768" w:hanging="360"/>
      </w:pPr>
      <w:rPr>
        <w:rFonts w:ascii="Wingdings" w:hAnsi="Wingdings" w:hint="default"/>
      </w:rPr>
    </w:lvl>
    <w:lvl w:ilvl="3" w:tplc="04100001" w:tentative="1">
      <w:start w:val="1"/>
      <w:numFmt w:val="bullet"/>
      <w:lvlText w:val=""/>
      <w:lvlJc w:val="left"/>
      <w:pPr>
        <w:ind w:left="5488" w:hanging="360"/>
      </w:pPr>
      <w:rPr>
        <w:rFonts w:ascii="Symbol" w:hAnsi="Symbol" w:hint="default"/>
      </w:rPr>
    </w:lvl>
    <w:lvl w:ilvl="4" w:tplc="04100003" w:tentative="1">
      <w:start w:val="1"/>
      <w:numFmt w:val="bullet"/>
      <w:lvlText w:val="o"/>
      <w:lvlJc w:val="left"/>
      <w:pPr>
        <w:ind w:left="6208" w:hanging="360"/>
      </w:pPr>
      <w:rPr>
        <w:rFonts w:ascii="Courier New" w:hAnsi="Courier New" w:cs="Courier New" w:hint="default"/>
      </w:rPr>
    </w:lvl>
    <w:lvl w:ilvl="5" w:tplc="04100005" w:tentative="1">
      <w:start w:val="1"/>
      <w:numFmt w:val="bullet"/>
      <w:lvlText w:val=""/>
      <w:lvlJc w:val="left"/>
      <w:pPr>
        <w:ind w:left="6928" w:hanging="360"/>
      </w:pPr>
      <w:rPr>
        <w:rFonts w:ascii="Wingdings" w:hAnsi="Wingdings" w:hint="default"/>
      </w:rPr>
    </w:lvl>
    <w:lvl w:ilvl="6" w:tplc="04100001" w:tentative="1">
      <w:start w:val="1"/>
      <w:numFmt w:val="bullet"/>
      <w:lvlText w:val=""/>
      <w:lvlJc w:val="left"/>
      <w:pPr>
        <w:ind w:left="7648" w:hanging="360"/>
      </w:pPr>
      <w:rPr>
        <w:rFonts w:ascii="Symbol" w:hAnsi="Symbol" w:hint="default"/>
      </w:rPr>
    </w:lvl>
    <w:lvl w:ilvl="7" w:tplc="04100003" w:tentative="1">
      <w:start w:val="1"/>
      <w:numFmt w:val="bullet"/>
      <w:lvlText w:val="o"/>
      <w:lvlJc w:val="left"/>
      <w:pPr>
        <w:ind w:left="8368" w:hanging="360"/>
      </w:pPr>
      <w:rPr>
        <w:rFonts w:ascii="Courier New" w:hAnsi="Courier New" w:cs="Courier New" w:hint="default"/>
      </w:rPr>
    </w:lvl>
    <w:lvl w:ilvl="8" w:tplc="04100005" w:tentative="1">
      <w:start w:val="1"/>
      <w:numFmt w:val="bullet"/>
      <w:lvlText w:val=""/>
      <w:lvlJc w:val="left"/>
      <w:pPr>
        <w:ind w:left="9088" w:hanging="360"/>
      </w:pPr>
      <w:rPr>
        <w:rFonts w:ascii="Wingdings" w:hAnsi="Wingdings" w:hint="default"/>
      </w:rPr>
    </w:lvl>
  </w:abstractNum>
  <w:abstractNum w:abstractNumId="8" w15:restartNumberingAfterBreak="0">
    <w:nsid w:val="6EA34273"/>
    <w:multiLevelType w:val="hybridMultilevel"/>
    <w:tmpl w:val="3D566DB4"/>
    <w:lvl w:ilvl="0" w:tplc="812CE5E6">
      <w:numFmt w:val="bullet"/>
      <w:lvlText w:val="-"/>
      <w:lvlJc w:val="left"/>
      <w:pPr>
        <w:ind w:left="720" w:hanging="360"/>
      </w:pPr>
      <w:rPr>
        <w:rFonts w:ascii="Trebuchet MS" w:eastAsiaTheme="minorHAnsi" w:hAnsi="Trebuchet MS"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20780453">
    <w:abstractNumId w:val="2"/>
  </w:num>
  <w:num w:numId="2" w16cid:durableId="188181717">
    <w:abstractNumId w:val="0"/>
  </w:num>
  <w:num w:numId="3" w16cid:durableId="1909415845">
    <w:abstractNumId w:val="4"/>
  </w:num>
  <w:num w:numId="4" w16cid:durableId="871646374">
    <w:abstractNumId w:val="3"/>
  </w:num>
  <w:num w:numId="5" w16cid:durableId="1183742126">
    <w:abstractNumId w:val="5"/>
  </w:num>
  <w:num w:numId="6" w16cid:durableId="1830825069">
    <w:abstractNumId w:val="6"/>
  </w:num>
  <w:num w:numId="7" w16cid:durableId="926378242">
    <w:abstractNumId w:val="6"/>
  </w:num>
  <w:num w:numId="8" w16cid:durableId="1678733690">
    <w:abstractNumId w:val="6"/>
  </w:num>
  <w:num w:numId="9" w16cid:durableId="184441797">
    <w:abstractNumId w:val="6"/>
  </w:num>
  <w:num w:numId="10" w16cid:durableId="183174987">
    <w:abstractNumId w:val="6"/>
  </w:num>
  <w:num w:numId="11" w16cid:durableId="847911755">
    <w:abstractNumId w:val="6"/>
  </w:num>
  <w:num w:numId="12" w16cid:durableId="1100905501">
    <w:abstractNumId w:val="6"/>
  </w:num>
  <w:num w:numId="13" w16cid:durableId="283316044">
    <w:abstractNumId w:val="6"/>
  </w:num>
  <w:num w:numId="14" w16cid:durableId="427237208">
    <w:abstractNumId w:val="6"/>
  </w:num>
  <w:num w:numId="15" w16cid:durableId="1428697748">
    <w:abstractNumId w:val="6"/>
  </w:num>
  <w:num w:numId="16" w16cid:durableId="413629270">
    <w:abstractNumId w:val="6"/>
  </w:num>
  <w:num w:numId="17" w16cid:durableId="581449130">
    <w:abstractNumId w:val="6"/>
  </w:num>
  <w:num w:numId="18" w16cid:durableId="1343699272">
    <w:abstractNumId w:val="6"/>
  </w:num>
  <w:num w:numId="19" w16cid:durableId="413742308">
    <w:abstractNumId w:val="6"/>
  </w:num>
  <w:num w:numId="20" w16cid:durableId="1377582454">
    <w:abstractNumId w:val="6"/>
  </w:num>
  <w:num w:numId="21" w16cid:durableId="1145010427">
    <w:abstractNumId w:val="6"/>
  </w:num>
  <w:num w:numId="22" w16cid:durableId="152916097">
    <w:abstractNumId w:val="6"/>
  </w:num>
  <w:num w:numId="23" w16cid:durableId="459612729">
    <w:abstractNumId w:val="6"/>
  </w:num>
  <w:num w:numId="24" w16cid:durableId="315112707">
    <w:abstractNumId w:val="6"/>
  </w:num>
  <w:num w:numId="25" w16cid:durableId="817763845">
    <w:abstractNumId w:val="6"/>
  </w:num>
  <w:num w:numId="26" w16cid:durableId="1518229337">
    <w:abstractNumId w:val="6"/>
  </w:num>
  <w:num w:numId="27" w16cid:durableId="818352094">
    <w:abstractNumId w:val="6"/>
  </w:num>
  <w:num w:numId="28" w16cid:durableId="140655133">
    <w:abstractNumId w:val="6"/>
  </w:num>
  <w:num w:numId="29" w16cid:durableId="849879012">
    <w:abstractNumId w:val="6"/>
  </w:num>
  <w:num w:numId="30" w16cid:durableId="1894728899">
    <w:abstractNumId w:val="6"/>
  </w:num>
  <w:num w:numId="31" w16cid:durableId="187912426">
    <w:abstractNumId w:val="6"/>
  </w:num>
  <w:num w:numId="32" w16cid:durableId="371424671">
    <w:abstractNumId w:val="6"/>
  </w:num>
  <w:num w:numId="33" w16cid:durableId="61299716">
    <w:abstractNumId w:val="1"/>
  </w:num>
  <w:num w:numId="34" w16cid:durableId="1549995220">
    <w:abstractNumId w:val="7"/>
  </w:num>
  <w:num w:numId="35" w16cid:durableId="1269696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07F"/>
    <w:rsid w:val="00005B7B"/>
    <w:rsid w:val="00011DBA"/>
    <w:rsid w:val="000142A2"/>
    <w:rsid w:val="0002426C"/>
    <w:rsid w:val="00031236"/>
    <w:rsid w:val="00031709"/>
    <w:rsid w:val="00042C9A"/>
    <w:rsid w:val="000477B9"/>
    <w:rsid w:val="00055B97"/>
    <w:rsid w:val="00066D3D"/>
    <w:rsid w:val="00067C96"/>
    <w:rsid w:val="00072EE6"/>
    <w:rsid w:val="00073C54"/>
    <w:rsid w:val="00075D2B"/>
    <w:rsid w:val="00081FA2"/>
    <w:rsid w:val="0008624B"/>
    <w:rsid w:val="00090464"/>
    <w:rsid w:val="00091610"/>
    <w:rsid w:val="00095589"/>
    <w:rsid w:val="00095B73"/>
    <w:rsid w:val="00095D21"/>
    <w:rsid w:val="000A0624"/>
    <w:rsid w:val="000A0BD6"/>
    <w:rsid w:val="000B681A"/>
    <w:rsid w:val="000C2D4F"/>
    <w:rsid w:val="000C32C7"/>
    <w:rsid w:val="000C6FC3"/>
    <w:rsid w:val="000D4122"/>
    <w:rsid w:val="000F292C"/>
    <w:rsid w:val="000F53BD"/>
    <w:rsid w:val="000F6AD8"/>
    <w:rsid w:val="000F6D3B"/>
    <w:rsid w:val="000F6EC2"/>
    <w:rsid w:val="00104863"/>
    <w:rsid w:val="001071C6"/>
    <w:rsid w:val="001140CB"/>
    <w:rsid w:val="00114460"/>
    <w:rsid w:val="001145F7"/>
    <w:rsid w:val="00115CFE"/>
    <w:rsid w:val="00115E62"/>
    <w:rsid w:val="00127657"/>
    <w:rsid w:val="00140C3C"/>
    <w:rsid w:val="00146A06"/>
    <w:rsid w:val="00147C42"/>
    <w:rsid w:val="00170F07"/>
    <w:rsid w:val="00174D5E"/>
    <w:rsid w:val="00175209"/>
    <w:rsid w:val="0017614F"/>
    <w:rsid w:val="00177FFA"/>
    <w:rsid w:val="00181D4C"/>
    <w:rsid w:val="00182CFD"/>
    <w:rsid w:val="001858F7"/>
    <w:rsid w:val="00186EEB"/>
    <w:rsid w:val="00190A7F"/>
    <w:rsid w:val="0019688E"/>
    <w:rsid w:val="00197239"/>
    <w:rsid w:val="00197F0D"/>
    <w:rsid w:val="001A050C"/>
    <w:rsid w:val="001A6FDD"/>
    <w:rsid w:val="001B05F7"/>
    <w:rsid w:val="001B3BE8"/>
    <w:rsid w:val="001B5180"/>
    <w:rsid w:val="001C2142"/>
    <w:rsid w:val="001C3DD9"/>
    <w:rsid w:val="001C4472"/>
    <w:rsid w:val="001D2AAF"/>
    <w:rsid w:val="001D5B1E"/>
    <w:rsid w:val="001D5FC9"/>
    <w:rsid w:val="001D6BF5"/>
    <w:rsid w:val="001D6E1A"/>
    <w:rsid w:val="001D73F3"/>
    <w:rsid w:val="001E4CC1"/>
    <w:rsid w:val="001F06DA"/>
    <w:rsid w:val="001F185F"/>
    <w:rsid w:val="001F4043"/>
    <w:rsid w:val="00202A74"/>
    <w:rsid w:val="002030B5"/>
    <w:rsid w:val="002039BC"/>
    <w:rsid w:val="00205FF1"/>
    <w:rsid w:val="002155C8"/>
    <w:rsid w:val="00241DB4"/>
    <w:rsid w:val="00250126"/>
    <w:rsid w:val="002523D8"/>
    <w:rsid w:val="00253693"/>
    <w:rsid w:val="00255089"/>
    <w:rsid w:val="00267E63"/>
    <w:rsid w:val="00270AF0"/>
    <w:rsid w:val="00271778"/>
    <w:rsid w:val="00274B86"/>
    <w:rsid w:val="002752CB"/>
    <w:rsid w:val="00286037"/>
    <w:rsid w:val="0029046A"/>
    <w:rsid w:val="0029734B"/>
    <w:rsid w:val="002A434C"/>
    <w:rsid w:val="002A717D"/>
    <w:rsid w:val="002B1AB4"/>
    <w:rsid w:val="002B2AD2"/>
    <w:rsid w:val="002C261E"/>
    <w:rsid w:val="002C79FA"/>
    <w:rsid w:val="002D4F55"/>
    <w:rsid w:val="002D5103"/>
    <w:rsid w:val="002E3031"/>
    <w:rsid w:val="002F4D88"/>
    <w:rsid w:val="002F5AF0"/>
    <w:rsid w:val="002F7581"/>
    <w:rsid w:val="003048A0"/>
    <w:rsid w:val="00310178"/>
    <w:rsid w:val="003102FC"/>
    <w:rsid w:val="003135A6"/>
    <w:rsid w:val="00313ED8"/>
    <w:rsid w:val="003146F9"/>
    <w:rsid w:val="00322ADB"/>
    <w:rsid w:val="003231A2"/>
    <w:rsid w:val="00327FED"/>
    <w:rsid w:val="00330F29"/>
    <w:rsid w:val="00335F2A"/>
    <w:rsid w:val="00341E4A"/>
    <w:rsid w:val="00343C08"/>
    <w:rsid w:val="00343EAC"/>
    <w:rsid w:val="00350777"/>
    <w:rsid w:val="00352E0F"/>
    <w:rsid w:val="003537F3"/>
    <w:rsid w:val="003538A0"/>
    <w:rsid w:val="003539D0"/>
    <w:rsid w:val="00354033"/>
    <w:rsid w:val="0035786B"/>
    <w:rsid w:val="00360214"/>
    <w:rsid w:val="00366B1A"/>
    <w:rsid w:val="003752EA"/>
    <w:rsid w:val="00383BA3"/>
    <w:rsid w:val="003A4A4C"/>
    <w:rsid w:val="003A65E9"/>
    <w:rsid w:val="003B1BA1"/>
    <w:rsid w:val="003B4F40"/>
    <w:rsid w:val="003D40CF"/>
    <w:rsid w:val="003E0761"/>
    <w:rsid w:val="003E07BE"/>
    <w:rsid w:val="003E2673"/>
    <w:rsid w:val="003F1739"/>
    <w:rsid w:val="003F4825"/>
    <w:rsid w:val="00403484"/>
    <w:rsid w:val="00406A5D"/>
    <w:rsid w:val="00410B90"/>
    <w:rsid w:val="00411D39"/>
    <w:rsid w:val="00420906"/>
    <w:rsid w:val="00424538"/>
    <w:rsid w:val="00426BFE"/>
    <w:rsid w:val="00434FD3"/>
    <w:rsid w:val="00441E5F"/>
    <w:rsid w:val="00444B4E"/>
    <w:rsid w:val="004457FF"/>
    <w:rsid w:val="00445A8D"/>
    <w:rsid w:val="00457104"/>
    <w:rsid w:val="004655AD"/>
    <w:rsid w:val="00475966"/>
    <w:rsid w:val="004A3715"/>
    <w:rsid w:val="004A4095"/>
    <w:rsid w:val="004A5E88"/>
    <w:rsid w:val="004A7B93"/>
    <w:rsid w:val="004C25AE"/>
    <w:rsid w:val="004D0E67"/>
    <w:rsid w:val="004D6EDE"/>
    <w:rsid w:val="004E1A61"/>
    <w:rsid w:val="004E2144"/>
    <w:rsid w:val="004F3D4A"/>
    <w:rsid w:val="004F48F1"/>
    <w:rsid w:val="004F75FF"/>
    <w:rsid w:val="004F7875"/>
    <w:rsid w:val="0050078B"/>
    <w:rsid w:val="00500E51"/>
    <w:rsid w:val="00500EDC"/>
    <w:rsid w:val="005017E5"/>
    <w:rsid w:val="005033EC"/>
    <w:rsid w:val="00504029"/>
    <w:rsid w:val="00504F29"/>
    <w:rsid w:val="005053F3"/>
    <w:rsid w:val="005076EA"/>
    <w:rsid w:val="0052057D"/>
    <w:rsid w:val="00526ED8"/>
    <w:rsid w:val="00531F7C"/>
    <w:rsid w:val="00536462"/>
    <w:rsid w:val="00543D3E"/>
    <w:rsid w:val="00544B19"/>
    <w:rsid w:val="00553971"/>
    <w:rsid w:val="00554C76"/>
    <w:rsid w:val="00555657"/>
    <w:rsid w:val="0057227B"/>
    <w:rsid w:val="005725E8"/>
    <w:rsid w:val="005868C5"/>
    <w:rsid w:val="00586C4F"/>
    <w:rsid w:val="00592438"/>
    <w:rsid w:val="0059247F"/>
    <w:rsid w:val="005924CB"/>
    <w:rsid w:val="005A2191"/>
    <w:rsid w:val="005A21EE"/>
    <w:rsid w:val="005A34CD"/>
    <w:rsid w:val="005A52BF"/>
    <w:rsid w:val="005A7E00"/>
    <w:rsid w:val="005B1F6B"/>
    <w:rsid w:val="005B23EE"/>
    <w:rsid w:val="005B52B8"/>
    <w:rsid w:val="005B6820"/>
    <w:rsid w:val="005C0C80"/>
    <w:rsid w:val="005C0E22"/>
    <w:rsid w:val="005C4924"/>
    <w:rsid w:val="005D6939"/>
    <w:rsid w:val="005D7166"/>
    <w:rsid w:val="005E0CE1"/>
    <w:rsid w:val="005E2BD4"/>
    <w:rsid w:val="005F1A06"/>
    <w:rsid w:val="005F3BBF"/>
    <w:rsid w:val="005F7972"/>
    <w:rsid w:val="005F7C25"/>
    <w:rsid w:val="00610794"/>
    <w:rsid w:val="006113DE"/>
    <w:rsid w:val="00612470"/>
    <w:rsid w:val="0062127D"/>
    <w:rsid w:val="0062648C"/>
    <w:rsid w:val="00635B7D"/>
    <w:rsid w:val="0063698F"/>
    <w:rsid w:val="006370B7"/>
    <w:rsid w:val="006374A0"/>
    <w:rsid w:val="00643F9C"/>
    <w:rsid w:val="00644441"/>
    <w:rsid w:val="00655F6A"/>
    <w:rsid w:val="00656E9A"/>
    <w:rsid w:val="0065709B"/>
    <w:rsid w:val="0065773E"/>
    <w:rsid w:val="00660392"/>
    <w:rsid w:val="00670C8D"/>
    <w:rsid w:val="00673BB0"/>
    <w:rsid w:val="00675EF1"/>
    <w:rsid w:val="0068197D"/>
    <w:rsid w:val="00686438"/>
    <w:rsid w:val="006905CB"/>
    <w:rsid w:val="006946E0"/>
    <w:rsid w:val="006A4730"/>
    <w:rsid w:val="006A5313"/>
    <w:rsid w:val="006A54F1"/>
    <w:rsid w:val="006A5583"/>
    <w:rsid w:val="006A5FEA"/>
    <w:rsid w:val="006B03C3"/>
    <w:rsid w:val="006B1314"/>
    <w:rsid w:val="006B27E5"/>
    <w:rsid w:val="006C226B"/>
    <w:rsid w:val="006C5174"/>
    <w:rsid w:val="006D037D"/>
    <w:rsid w:val="006D100E"/>
    <w:rsid w:val="006D3BDF"/>
    <w:rsid w:val="006D3D2A"/>
    <w:rsid w:val="006D7131"/>
    <w:rsid w:val="006E6431"/>
    <w:rsid w:val="007025B3"/>
    <w:rsid w:val="007048A0"/>
    <w:rsid w:val="0070576E"/>
    <w:rsid w:val="007058CB"/>
    <w:rsid w:val="00706421"/>
    <w:rsid w:val="00706FC2"/>
    <w:rsid w:val="007272B5"/>
    <w:rsid w:val="00727D29"/>
    <w:rsid w:val="007301A9"/>
    <w:rsid w:val="007351B1"/>
    <w:rsid w:val="00741CD9"/>
    <w:rsid w:val="00747C91"/>
    <w:rsid w:val="00755020"/>
    <w:rsid w:val="00763A8F"/>
    <w:rsid w:val="007643D8"/>
    <w:rsid w:val="00767650"/>
    <w:rsid w:val="00770E20"/>
    <w:rsid w:val="00781511"/>
    <w:rsid w:val="00782103"/>
    <w:rsid w:val="0078245E"/>
    <w:rsid w:val="00782E57"/>
    <w:rsid w:val="00782F7C"/>
    <w:rsid w:val="007844BF"/>
    <w:rsid w:val="00785B4B"/>
    <w:rsid w:val="0079143B"/>
    <w:rsid w:val="00792460"/>
    <w:rsid w:val="00792F6B"/>
    <w:rsid w:val="007A2F58"/>
    <w:rsid w:val="007A55C6"/>
    <w:rsid w:val="007B5193"/>
    <w:rsid w:val="007B5C74"/>
    <w:rsid w:val="007B766B"/>
    <w:rsid w:val="007C1462"/>
    <w:rsid w:val="007D2D42"/>
    <w:rsid w:val="007E16B1"/>
    <w:rsid w:val="007E2E4B"/>
    <w:rsid w:val="007E5D2A"/>
    <w:rsid w:val="007E7B2C"/>
    <w:rsid w:val="007F2004"/>
    <w:rsid w:val="00800037"/>
    <w:rsid w:val="00803B57"/>
    <w:rsid w:val="0082313A"/>
    <w:rsid w:val="008335B2"/>
    <w:rsid w:val="0083457B"/>
    <w:rsid w:val="00845421"/>
    <w:rsid w:val="00847BB9"/>
    <w:rsid w:val="00853779"/>
    <w:rsid w:val="008541A8"/>
    <w:rsid w:val="00860F78"/>
    <w:rsid w:val="00861CFF"/>
    <w:rsid w:val="00877C12"/>
    <w:rsid w:val="00884DB6"/>
    <w:rsid w:val="00887F3D"/>
    <w:rsid w:val="00893F7C"/>
    <w:rsid w:val="008964A7"/>
    <w:rsid w:val="008A7DAA"/>
    <w:rsid w:val="008B342C"/>
    <w:rsid w:val="008B5F89"/>
    <w:rsid w:val="008C6D11"/>
    <w:rsid w:val="008D4C41"/>
    <w:rsid w:val="008D760A"/>
    <w:rsid w:val="008E12BB"/>
    <w:rsid w:val="008E135F"/>
    <w:rsid w:val="008E5C8E"/>
    <w:rsid w:val="008F4137"/>
    <w:rsid w:val="008F6FD3"/>
    <w:rsid w:val="008F7DD2"/>
    <w:rsid w:val="00923396"/>
    <w:rsid w:val="00926C67"/>
    <w:rsid w:val="00944D55"/>
    <w:rsid w:val="00945228"/>
    <w:rsid w:val="009467A8"/>
    <w:rsid w:val="00946F47"/>
    <w:rsid w:val="0095540D"/>
    <w:rsid w:val="00956439"/>
    <w:rsid w:val="009600F9"/>
    <w:rsid w:val="009632A3"/>
    <w:rsid w:val="00966D45"/>
    <w:rsid w:val="00970984"/>
    <w:rsid w:val="00976BD9"/>
    <w:rsid w:val="00984681"/>
    <w:rsid w:val="00986480"/>
    <w:rsid w:val="00995111"/>
    <w:rsid w:val="00996552"/>
    <w:rsid w:val="009A18DC"/>
    <w:rsid w:val="009A2F5A"/>
    <w:rsid w:val="009A411B"/>
    <w:rsid w:val="009C50E9"/>
    <w:rsid w:val="009E59C0"/>
    <w:rsid w:val="009F29FB"/>
    <w:rsid w:val="00A03327"/>
    <w:rsid w:val="00A10C95"/>
    <w:rsid w:val="00A1330B"/>
    <w:rsid w:val="00A1656A"/>
    <w:rsid w:val="00A30937"/>
    <w:rsid w:val="00A35328"/>
    <w:rsid w:val="00A407FE"/>
    <w:rsid w:val="00A42BA4"/>
    <w:rsid w:val="00A55DBF"/>
    <w:rsid w:val="00A62E43"/>
    <w:rsid w:val="00A650CE"/>
    <w:rsid w:val="00A65A05"/>
    <w:rsid w:val="00A6789D"/>
    <w:rsid w:val="00A74942"/>
    <w:rsid w:val="00A807B1"/>
    <w:rsid w:val="00A93E9A"/>
    <w:rsid w:val="00A96A45"/>
    <w:rsid w:val="00AA2C2F"/>
    <w:rsid w:val="00AA50A4"/>
    <w:rsid w:val="00AA5739"/>
    <w:rsid w:val="00AA5826"/>
    <w:rsid w:val="00AA79C4"/>
    <w:rsid w:val="00AB09C7"/>
    <w:rsid w:val="00AB3A64"/>
    <w:rsid w:val="00AB7251"/>
    <w:rsid w:val="00AC0C42"/>
    <w:rsid w:val="00AC2F66"/>
    <w:rsid w:val="00AD2472"/>
    <w:rsid w:val="00AD594D"/>
    <w:rsid w:val="00AD684B"/>
    <w:rsid w:val="00AD69A8"/>
    <w:rsid w:val="00AE6DCF"/>
    <w:rsid w:val="00AE7F93"/>
    <w:rsid w:val="00AF07F0"/>
    <w:rsid w:val="00AF5566"/>
    <w:rsid w:val="00AF5A45"/>
    <w:rsid w:val="00B02D82"/>
    <w:rsid w:val="00B062F8"/>
    <w:rsid w:val="00B06FA6"/>
    <w:rsid w:val="00B1286D"/>
    <w:rsid w:val="00B17BD2"/>
    <w:rsid w:val="00B202F8"/>
    <w:rsid w:val="00B21367"/>
    <w:rsid w:val="00B25AC6"/>
    <w:rsid w:val="00B35869"/>
    <w:rsid w:val="00B35967"/>
    <w:rsid w:val="00B3658B"/>
    <w:rsid w:val="00B43750"/>
    <w:rsid w:val="00B51CC6"/>
    <w:rsid w:val="00B53DC3"/>
    <w:rsid w:val="00B60F2F"/>
    <w:rsid w:val="00B6492C"/>
    <w:rsid w:val="00B64DFC"/>
    <w:rsid w:val="00B653A2"/>
    <w:rsid w:val="00B80789"/>
    <w:rsid w:val="00B848A0"/>
    <w:rsid w:val="00B86777"/>
    <w:rsid w:val="00B87189"/>
    <w:rsid w:val="00B92B8C"/>
    <w:rsid w:val="00B93B6B"/>
    <w:rsid w:val="00BA30A9"/>
    <w:rsid w:val="00BA6F4A"/>
    <w:rsid w:val="00BB45BF"/>
    <w:rsid w:val="00BB46F0"/>
    <w:rsid w:val="00BC0202"/>
    <w:rsid w:val="00BC25DB"/>
    <w:rsid w:val="00BC27A9"/>
    <w:rsid w:val="00BC5D97"/>
    <w:rsid w:val="00BD1574"/>
    <w:rsid w:val="00BD42E6"/>
    <w:rsid w:val="00BD5683"/>
    <w:rsid w:val="00BD707F"/>
    <w:rsid w:val="00BE78EA"/>
    <w:rsid w:val="00BF0F21"/>
    <w:rsid w:val="00BF4744"/>
    <w:rsid w:val="00C02340"/>
    <w:rsid w:val="00C1031E"/>
    <w:rsid w:val="00C156B5"/>
    <w:rsid w:val="00C177B4"/>
    <w:rsid w:val="00C2072E"/>
    <w:rsid w:val="00C25849"/>
    <w:rsid w:val="00C33BFE"/>
    <w:rsid w:val="00C43994"/>
    <w:rsid w:val="00C630A9"/>
    <w:rsid w:val="00C72750"/>
    <w:rsid w:val="00C74D06"/>
    <w:rsid w:val="00C76B1E"/>
    <w:rsid w:val="00C776C6"/>
    <w:rsid w:val="00C8551F"/>
    <w:rsid w:val="00C85887"/>
    <w:rsid w:val="00C91131"/>
    <w:rsid w:val="00C93292"/>
    <w:rsid w:val="00C94658"/>
    <w:rsid w:val="00C96A47"/>
    <w:rsid w:val="00CA04CA"/>
    <w:rsid w:val="00CA4A8A"/>
    <w:rsid w:val="00CA6C91"/>
    <w:rsid w:val="00CB7170"/>
    <w:rsid w:val="00CD0E96"/>
    <w:rsid w:val="00CD10B0"/>
    <w:rsid w:val="00CD1A1A"/>
    <w:rsid w:val="00CE06A7"/>
    <w:rsid w:val="00CE0A27"/>
    <w:rsid w:val="00CE2D11"/>
    <w:rsid w:val="00CF0B4F"/>
    <w:rsid w:val="00D039FB"/>
    <w:rsid w:val="00D04A43"/>
    <w:rsid w:val="00D14FB2"/>
    <w:rsid w:val="00D20A53"/>
    <w:rsid w:val="00D21F88"/>
    <w:rsid w:val="00D22E6F"/>
    <w:rsid w:val="00D4043D"/>
    <w:rsid w:val="00D4110C"/>
    <w:rsid w:val="00D42B54"/>
    <w:rsid w:val="00D42DF0"/>
    <w:rsid w:val="00D52A5D"/>
    <w:rsid w:val="00D52E38"/>
    <w:rsid w:val="00D619FB"/>
    <w:rsid w:val="00D624D4"/>
    <w:rsid w:val="00D6516A"/>
    <w:rsid w:val="00D70C53"/>
    <w:rsid w:val="00D767BB"/>
    <w:rsid w:val="00D77856"/>
    <w:rsid w:val="00D778B7"/>
    <w:rsid w:val="00D85DBA"/>
    <w:rsid w:val="00D85F99"/>
    <w:rsid w:val="00D9081B"/>
    <w:rsid w:val="00D9409C"/>
    <w:rsid w:val="00DA13F1"/>
    <w:rsid w:val="00DA310A"/>
    <w:rsid w:val="00DA58B0"/>
    <w:rsid w:val="00DB7B68"/>
    <w:rsid w:val="00DD49AD"/>
    <w:rsid w:val="00DE56FD"/>
    <w:rsid w:val="00DF2794"/>
    <w:rsid w:val="00DF4CA5"/>
    <w:rsid w:val="00E00186"/>
    <w:rsid w:val="00E172D0"/>
    <w:rsid w:val="00E225AB"/>
    <w:rsid w:val="00E22EDB"/>
    <w:rsid w:val="00E2483A"/>
    <w:rsid w:val="00E274BC"/>
    <w:rsid w:val="00E31A90"/>
    <w:rsid w:val="00E320D7"/>
    <w:rsid w:val="00E3379D"/>
    <w:rsid w:val="00E5330A"/>
    <w:rsid w:val="00E65CE6"/>
    <w:rsid w:val="00E67CA1"/>
    <w:rsid w:val="00E70F20"/>
    <w:rsid w:val="00EA05D4"/>
    <w:rsid w:val="00EA59A5"/>
    <w:rsid w:val="00EA7987"/>
    <w:rsid w:val="00EB03BA"/>
    <w:rsid w:val="00EC6DDF"/>
    <w:rsid w:val="00ED1556"/>
    <w:rsid w:val="00EE101E"/>
    <w:rsid w:val="00EE331A"/>
    <w:rsid w:val="00EF1426"/>
    <w:rsid w:val="00EF78ED"/>
    <w:rsid w:val="00F13251"/>
    <w:rsid w:val="00F20CD2"/>
    <w:rsid w:val="00F2336F"/>
    <w:rsid w:val="00F246C2"/>
    <w:rsid w:val="00F25E5B"/>
    <w:rsid w:val="00F26792"/>
    <w:rsid w:val="00F27D06"/>
    <w:rsid w:val="00F41A5A"/>
    <w:rsid w:val="00F46E6B"/>
    <w:rsid w:val="00F46E82"/>
    <w:rsid w:val="00F57103"/>
    <w:rsid w:val="00F606A0"/>
    <w:rsid w:val="00F63DAA"/>
    <w:rsid w:val="00F6508E"/>
    <w:rsid w:val="00F819F3"/>
    <w:rsid w:val="00F830E9"/>
    <w:rsid w:val="00F93F28"/>
    <w:rsid w:val="00F94826"/>
    <w:rsid w:val="00F952C4"/>
    <w:rsid w:val="00F974DC"/>
    <w:rsid w:val="00FB0CDF"/>
    <w:rsid w:val="00FB5CC4"/>
    <w:rsid w:val="00FB61B2"/>
    <w:rsid w:val="00FB6E5C"/>
    <w:rsid w:val="00FC053C"/>
    <w:rsid w:val="00FC67AE"/>
    <w:rsid w:val="00FD13D4"/>
    <w:rsid w:val="00FD4170"/>
    <w:rsid w:val="00FD5556"/>
    <w:rsid w:val="00FD76FC"/>
    <w:rsid w:val="00FE1865"/>
    <w:rsid w:val="00FE4982"/>
    <w:rsid w:val="00FF1A0A"/>
    <w:rsid w:val="00FF1A48"/>
    <w:rsid w:val="00FF37DB"/>
    <w:rsid w:val="00FF7EC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DC8B1"/>
  <w15:docId w15:val="{4478A4BF-45D7-46EA-A972-3A12FA84B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EastAsia" w:hAnsi="Trebuchet MS" w:cstheme="minorHAnsi"/>
        <w:lang w:val="fi-FI"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57B"/>
    <w:rPr>
      <w:lang w:val="en-GB"/>
    </w:rPr>
  </w:style>
  <w:style w:type="paragraph" w:styleId="Heading1">
    <w:name w:val="heading 1"/>
    <w:basedOn w:val="Normal"/>
    <w:next w:val="Normal"/>
    <w:link w:val="Heading1Char"/>
    <w:uiPriority w:val="9"/>
    <w:qFormat/>
    <w:rsid w:val="0083457B"/>
    <w:pPr>
      <w:keepNext/>
      <w:keepLines/>
      <w:numPr>
        <w:numId w:val="32"/>
      </w:numPr>
      <w:spacing w:before="240"/>
      <w:outlineLvl w:val="0"/>
    </w:pPr>
    <w:rPr>
      <w:rFonts w:asciiTheme="majorHAnsi" w:eastAsiaTheme="majorEastAsia" w:hAnsiTheme="majorHAnsi" w:cstheme="majorBidi"/>
      <w:szCs w:val="32"/>
      <w:lang w:eastAsia="en-US"/>
    </w:rPr>
  </w:style>
  <w:style w:type="paragraph" w:styleId="Heading2">
    <w:name w:val="heading 2"/>
    <w:basedOn w:val="Heading1"/>
    <w:next w:val="Normal"/>
    <w:link w:val="Heading2Char"/>
    <w:uiPriority w:val="9"/>
    <w:unhideWhenUsed/>
    <w:qFormat/>
    <w:rsid w:val="0083457B"/>
    <w:pPr>
      <w:numPr>
        <w:ilvl w:val="1"/>
      </w:numPr>
      <w:spacing w:before="100" w:beforeAutospacing="1" w:after="100" w:afterAutospacing="1"/>
      <w:outlineLvl w:val="1"/>
    </w:pPr>
    <w:rPr>
      <w:szCs w:val="26"/>
    </w:rPr>
  </w:style>
  <w:style w:type="paragraph" w:styleId="Heading3">
    <w:name w:val="heading 3"/>
    <w:basedOn w:val="Heading1"/>
    <w:next w:val="Normal"/>
    <w:link w:val="Heading3Char"/>
    <w:uiPriority w:val="9"/>
    <w:unhideWhenUsed/>
    <w:rsid w:val="0083457B"/>
    <w:pPr>
      <w:numPr>
        <w:ilvl w:val="2"/>
      </w:numPr>
      <w:spacing w:before="100" w:beforeAutospacing="1" w:after="100" w:afterAutospacing="1"/>
      <w:outlineLvl w:val="2"/>
    </w:pPr>
    <w:rPr>
      <w:szCs w:val="24"/>
    </w:rPr>
  </w:style>
  <w:style w:type="paragraph" w:styleId="Heading4">
    <w:name w:val="heading 4"/>
    <w:basedOn w:val="Heading1"/>
    <w:next w:val="Normal"/>
    <w:link w:val="Heading4Char"/>
    <w:uiPriority w:val="9"/>
    <w:semiHidden/>
    <w:unhideWhenUsed/>
    <w:rsid w:val="0083457B"/>
    <w:pPr>
      <w:numPr>
        <w:ilvl w:val="3"/>
      </w:numPr>
      <w:spacing w:before="100" w:beforeAutospacing="1" w:after="100" w:afterAutospacing="1"/>
      <w:outlineLvl w:val="3"/>
    </w:pPr>
    <w:rPr>
      <w:iCs/>
    </w:rPr>
  </w:style>
  <w:style w:type="paragraph" w:styleId="Heading5">
    <w:name w:val="heading 5"/>
    <w:basedOn w:val="Heading1"/>
    <w:next w:val="Normal"/>
    <w:link w:val="Heading5Char"/>
    <w:uiPriority w:val="9"/>
    <w:semiHidden/>
    <w:unhideWhenUsed/>
    <w:rsid w:val="0083457B"/>
    <w:pPr>
      <w:numPr>
        <w:ilvl w:val="4"/>
      </w:numPr>
      <w:spacing w:before="100" w:beforeAutospacing="1" w:after="100" w:afterAutospacing="1"/>
      <w:outlineLvl w:val="4"/>
    </w:pPr>
  </w:style>
  <w:style w:type="paragraph" w:styleId="Heading6">
    <w:name w:val="heading 6"/>
    <w:basedOn w:val="Heading1"/>
    <w:next w:val="Normal"/>
    <w:link w:val="Heading6Char"/>
    <w:uiPriority w:val="9"/>
    <w:semiHidden/>
    <w:unhideWhenUsed/>
    <w:rsid w:val="0083457B"/>
    <w:pPr>
      <w:numPr>
        <w:ilvl w:val="5"/>
      </w:numPr>
      <w:spacing w:before="100" w:beforeAutospacing="1" w:after="100" w:afterAutospacing="1"/>
      <w:outlineLvl w:val="5"/>
    </w:pPr>
  </w:style>
  <w:style w:type="paragraph" w:styleId="Heading7">
    <w:name w:val="heading 7"/>
    <w:basedOn w:val="Heading1"/>
    <w:next w:val="Normal"/>
    <w:link w:val="Heading7Char"/>
    <w:uiPriority w:val="9"/>
    <w:semiHidden/>
    <w:unhideWhenUsed/>
    <w:rsid w:val="0083457B"/>
    <w:pPr>
      <w:numPr>
        <w:ilvl w:val="6"/>
      </w:numPr>
      <w:spacing w:before="100" w:beforeAutospacing="1" w:after="100" w:afterAutospacing="1"/>
      <w:outlineLvl w:val="6"/>
    </w:pPr>
    <w:rPr>
      <w:iCs/>
    </w:rPr>
  </w:style>
  <w:style w:type="paragraph" w:styleId="Heading8">
    <w:name w:val="heading 8"/>
    <w:basedOn w:val="Heading1"/>
    <w:next w:val="Normal"/>
    <w:link w:val="Heading8Char"/>
    <w:uiPriority w:val="9"/>
    <w:semiHidden/>
    <w:unhideWhenUsed/>
    <w:rsid w:val="0083457B"/>
    <w:pPr>
      <w:numPr>
        <w:ilvl w:val="7"/>
      </w:numPr>
      <w:spacing w:before="100" w:beforeAutospacing="1" w:after="100" w:afterAutospacing="1"/>
      <w:outlineLvl w:val="7"/>
    </w:pPr>
    <w:rPr>
      <w:szCs w:val="21"/>
    </w:rPr>
  </w:style>
  <w:style w:type="paragraph" w:styleId="Heading9">
    <w:name w:val="heading 9"/>
    <w:basedOn w:val="Heading1"/>
    <w:next w:val="Normal"/>
    <w:link w:val="Heading9Char"/>
    <w:uiPriority w:val="9"/>
    <w:semiHidden/>
    <w:unhideWhenUsed/>
    <w:rsid w:val="0083457B"/>
    <w:pPr>
      <w:numPr>
        <w:ilvl w:val="8"/>
      </w:numPr>
      <w:spacing w:before="100" w:beforeAutospacing="1" w:after="100" w:afterAutospacing="1"/>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3457B"/>
  </w:style>
  <w:style w:type="paragraph" w:styleId="Header">
    <w:name w:val="header"/>
    <w:basedOn w:val="Normal"/>
    <w:link w:val="HeaderChar"/>
    <w:uiPriority w:val="99"/>
    <w:unhideWhenUsed/>
    <w:rsid w:val="0083457B"/>
  </w:style>
  <w:style w:type="character" w:customStyle="1" w:styleId="HeaderChar">
    <w:name w:val="Header Char"/>
    <w:basedOn w:val="DefaultParagraphFont"/>
    <w:link w:val="Header"/>
    <w:uiPriority w:val="99"/>
    <w:rsid w:val="0083457B"/>
    <w:rPr>
      <w:lang w:val="en-GB"/>
    </w:rPr>
  </w:style>
  <w:style w:type="paragraph" w:styleId="Footer">
    <w:name w:val="footer"/>
    <w:basedOn w:val="Normal"/>
    <w:link w:val="FooterChar"/>
    <w:uiPriority w:val="99"/>
    <w:unhideWhenUsed/>
    <w:rsid w:val="0083457B"/>
    <w:pPr>
      <w:tabs>
        <w:tab w:val="left" w:pos="3289"/>
        <w:tab w:val="left" w:pos="5897"/>
        <w:tab w:val="left" w:pos="8505"/>
      </w:tabs>
    </w:pPr>
    <w:rPr>
      <w:rFonts w:eastAsia="Trebuchet MS" w:cs="Trebuchet MS"/>
      <w:sz w:val="16"/>
      <w:lang w:eastAsia="en-US"/>
    </w:rPr>
  </w:style>
  <w:style w:type="character" w:customStyle="1" w:styleId="FooterChar">
    <w:name w:val="Footer Char"/>
    <w:basedOn w:val="DefaultParagraphFont"/>
    <w:link w:val="Footer"/>
    <w:uiPriority w:val="99"/>
    <w:rsid w:val="0083457B"/>
    <w:rPr>
      <w:rFonts w:eastAsia="Trebuchet MS" w:cs="Trebuchet MS"/>
      <w:sz w:val="16"/>
      <w:lang w:val="en-GB" w:eastAsia="en-US"/>
    </w:rPr>
  </w:style>
  <w:style w:type="paragraph" w:styleId="BalloonText">
    <w:name w:val="Balloon Text"/>
    <w:basedOn w:val="Normal"/>
    <w:link w:val="BalloonTextChar"/>
    <w:uiPriority w:val="99"/>
    <w:semiHidden/>
    <w:unhideWhenUsed/>
    <w:rsid w:val="0083457B"/>
    <w:rPr>
      <w:rFonts w:ascii="Tahoma" w:hAnsi="Tahoma" w:cs="Tahoma"/>
      <w:sz w:val="16"/>
      <w:szCs w:val="16"/>
    </w:rPr>
  </w:style>
  <w:style w:type="character" w:customStyle="1" w:styleId="BalloonTextChar">
    <w:name w:val="Balloon Text Char"/>
    <w:basedOn w:val="DefaultParagraphFont"/>
    <w:link w:val="BalloonText"/>
    <w:uiPriority w:val="99"/>
    <w:semiHidden/>
    <w:rsid w:val="0083457B"/>
    <w:rPr>
      <w:rFonts w:ascii="Tahoma" w:hAnsi="Tahoma" w:cs="Tahoma"/>
      <w:sz w:val="16"/>
      <w:szCs w:val="16"/>
      <w:lang w:val="en-GB"/>
    </w:rPr>
  </w:style>
  <w:style w:type="character" w:customStyle="1" w:styleId="Heading1Char">
    <w:name w:val="Heading 1 Char"/>
    <w:basedOn w:val="DefaultParagraphFont"/>
    <w:link w:val="Heading1"/>
    <w:uiPriority w:val="9"/>
    <w:rsid w:val="0083457B"/>
    <w:rPr>
      <w:rFonts w:asciiTheme="majorHAnsi" w:eastAsiaTheme="majorEastAsia" w:hAnsiTheme="majorHAnsi" w:cstheme="majorBidi"/>
      <w:szCs w:val="32"/>
      <w:lang w:val="en-GB" w:eastAsia="en-US"/>
    </w:rPr>
  </w:style>
  <w:style w:type="paragraph" w:styleId="TOC1">
    <w:name w:val="toc 1"/>
    <w:basedOn w:val="Normal"/>
    <w:next w:val="Normal"/>
    <w:autoRedefine/>
    <w:uiPriority w:val="39"/>
    <w:unhideWhenUsed/>
    <w:rsid w:val="0083457B"/>
    <w:pPr>
      <w:tabs>
        <w:tab w:val="left" w:pos="397"/>
        <w:tab w:val="right" w:leader="dot" w:pos="10206"/>
      </w:tabs>
      <w:spacing w:line="360" w:lineRule="auto"/>
    </w:pPr>
    <w:rPr>
      <w:rFonts w:eastAsia="Times New Roman" w:cs="Times New Roman"/>
      <w:noProof/>
      <w:lang w:eastAsia="fi-FI"/>
    </w:rPr>
  </w:style>
  <w:style w:type="paragraph" w:styleId="TOC2">
    <w:name w:val="toc 2"/>
    <w:basedOn w:val="Normal"/>
    <w:next w:val="Normal"/>
    <w:autoRedefine/>
    <w:uiPriority w:val="39"/>
    <w:unhideWhenUsed/>
    <w:rsid w:val="0083457B"/>
    <w:pPr>
      <w:tabs>
        <w:tab w:val="left" w:pos="1077"/>
        <w:tab w:val="right" w:leader="dot" w:pos="10206"/>
      </w:tabs>
      <w:spacing w:line="360" w:lineRule="auto"/>
      <w:ind w:left="397"/>
    </w:pPr>
    <w:rPr>
      <w:rFonts w:eastAsia="Times New Roman" w:cs="Times New Roman"/>
      <w:lang w:eastAsia="fi-FI"/>
    </w:rPr>
  </w:style>
  <w:style w:type="paragraph" w:styleId="TOC3">
    <w:name w:val="toc 3"/>
    <w:basedOn w:val="Normal"/>
    <w:next w:val="Normal"/>
    <w:autoRedefine/>
    <w:uiPriority w:val="39"/>
    <w:unhideWhenUsed/>
    <w:rsid w:val="0083457B"/>
    <w:pPr>
      <w:tabs>
        <w:tab w:val="left" w:pos="1644"/>
        <w:tab w:val="right" w:leader="dot" w:pos="10206"/>
      </w:tabs>
      <w:spacing w:line="360" w:lineRule="auto"/>
      <w:ind w:left="1077"/>
    </w:pPr>
    <w:rPr>
      <w:rFonts w:eastAsia="Times New Roman" w:cs="Times New Roman"/>
      <w:lang w:eastAsia="fi-FI"/>
    </w:rPr>
  </w:style>
  <w:style w:type="character" w:customStyle="1" w:styleId="Heading2Char">
    <w:name w:val="Heading 2 Char"/>
    <w:basedOn w:val="DefaultParagraphFont"/>
    <w:link w:val="Heading2"/>
    <w:uiPriority w:val="9"/>
    <w:rsid w:val="0083457B"/>
    <w:rPr>
      <w:rFonts w:asciiTheme="majorHAnsi" w:eastAsiaTheme="majorEastAsia" w:hAnsiTheme="majorHAnsi" w:cstheme="majorBidi"/>
      <w:szCs w:val="26"/>
      <w:lang w:val="en-GB" w:eastAsia="en-US"/>
    </w:rPr>
  </w:style>
  <w:style w:type="character" w:customStyle="1" w:styleId="Heading3Char">
    <w:name w:val="Heading 3 Char"/>
    <w:basedOn w:val="DefaultParagraphFont"/>
    <w:link w:val="Heading3"/>
    <w:uiPriority w:val="9"/>
    <w:rsid w:val="0083457B"/>
    <w:rPr>
      <w:rFonts w:asciiTheme="majorHAnsi" w:eastAsiaTheme="majorEastAsia" w:hAnsiTheme="majorHAnsi" w:cstheme="majorBidi"/>
      <w:szCs w:val="24"/>
      <w:lang w:val="en-GB" w:eastAsia="en-US"/>
    </w:rPr>
  </w:style>
  <w:style w:type="character" w:customStyle="1" w:styleId="Heading4Char">
    <w:name w:val="Heading 4 Char"/>
    <w:basedOn w:val="DefaultParagraphFont"/>
    <w:link w:val="Heading4"/>
    <w:uiPriority w:val="9"/>
    <w:semiHidden/>
    <w:rsid w:val="0083457B"/>
    <w:rPr>
      <w:rFonts w:asciiTheme="majorHAnsi" w:eastAsiaTheme="majorEastAsia" w:hAnsiTheme="majorHAnsi" w:cstheme="majorBidi"/>
      <w:iCs/>
      <w:szCs w:val="32"/>
      <w:lang w:val="en-GB" w:eastAsia="en-US"/>
    </w:rPr>
  </w:style>
  <w:style w:type="character" w:customStyle="1" w:styleId="Heading5Char">
    <w:name w:val="Heading 5 Char"/>
    <w:basedOn w:val="DefaultParagraphFont"/>
    <w:link w:val="Heading5"/>
    <w:uiPriority w:val="9"/>
    <w:semiHidden/>
    <w:rsid w:val="0083457B"/>
    <w:rPr>
      <w:rFonts w:asciiTheme="majorHAnsi" w:eastAsiaTheme="majorEastAsia" w:hAnsiTheme="majorHAnsi" w:cstheme="majorBidi"/>
      <w:szCs w:val="32"/>
      <w:lang w:val="en-GB" w:eastAsia="en-US"/>
    </w:rPr>
  </w:style>
  <w:style w:type="character" w:customStyle="1" w:styleId="Heading6Char">
    <w:name w:val="Heading 6 Char"/>
    <w:basedOn w:val="DefaultParagraphFont"/>
    <w:link w:val="Heading6"/>
    <w:uiPriority w:val="9"/>
    <w:semiHidden/>
    <w:rsid w:val="0083457B"/>
    <w:rPr>
      <w:rFonts w:asciiTheme="majorHAnsi" w:eastAsiaTheme="majorEastAsia" w:hAnsiTheme="majorHAnsi" w:cstheme="majorBidi"/>
      <w:szCs w:val="32"/>
      <w:lang w:val="en-GB" w:eastAsia="en-US"/>
    </w:rPr>
  </w:style>
  <w:style w:type="character" w:customStyle="1" w:styleId="Heading7Char">
    <w:name w:val="Heading 7 Char"/>
    <w:basedOn w:val="DefaultParagraphFont"/>
    <w:link w:val="Heading7"/>
    <w:uiPriority w:val="9"/>
    <w:semiHidden/>
    <w:rsid w:val="0083457B"/>
    <w:rPr>
      <w:rFonts w:asciiTheme="majorHAnsi" w:eastAsiaTheme="majorEastAsia" w:hAnsiTheme="majorHAnsi" w:cstheme="majorBidi"/>
      <w:iCs/>
      <w:szCs w:val="32"/>
      <w:lang w:val="en-GB" w:eastAsia="en-US"/>
    </w:rPr>
  </w:style>
  <w:style w:type="character" w:customStyle="1" w:styleId="Heading8Char">
    <w:name w:val="Heading 8 Char"/>
    <w:basedOn w:val="DefaultParagraphFont"/>
    <w:link w:val="Heading8"/>
    <w:uiPriority w:val="9"/>
    <w:semiHidden/>
    <w:rsid w:val="0083457B"/>
    <w:rPr>
      <w:rFonts w:asciiTheme="majorHAnsi" w:eastAsiaTheme="majorEastAsia" w:hAnsiTheme="majorHAnsi" w:cstheme="majorBidi"/>
      <w:szCs w:val="21"/>
      <w:lang w:val="en-GB" w:eastAsia="en-US"/>
    </w:rPr>
  </w:style>
  <w:style w:type="character" w:customStyle="1" w:styleId="Heading9Char">
    <w:name w:val="Heading 9 Char"/>
    <w:basedOn w:val="DefaultParagraphFont"/>
    <w:link w:val="Heading9"/>
    <w:uiPriority w:val="9"/>
    <w:semiHidden/>
    <w:rsid w:val="0083457B"/>
    <w:rPr>
      <w:rFonts w:asciiTheme="majorHAnsi" w:eastAsiaTheme="majorEastAsia" w:hAnsiTheme="majorHAnsi" w:cstheme="majorBidi"/>
      <w:iCs/>
      <w:szCs w:val="21"/>
      <w:lang w:val="en-GB" w:eastAsia="en-US"/>
    </w:rPr>
  </w:style>
  <w:style w:type="character" w:styleId="Hyperlink">
    <w:name w:val="Hyperlink"/>
    <w:basedOn w:val="DefaultParagraphFont"/>
    <w:uiPriority w:val="99"/>
    <w:unhideWhenUsed/>
    <w:rsid w:val="0083457B"/>
    <w:rPr>
      <w:color w:val="009FDA" w:themeColor="hyperlink"/>
      <w:u w:val="single"/>
    </w:rPr>
  </w:style>
  <w:style w:type="paragraph" w:styleId="Title">
    <w:name w:val="Title"/>
    <w:basedOn w:val="NoSpacing"/>
    <w:next w:val="Normal"/>
    <w:link w:val="TitleChar"/>
    <w:qFormat/>
    <w:rsid w:val="0083457B"/>
    <w:pPr>
      <w:spacing w:after="100" w:afterAutospacing="1"/>
      <w:contextualSpacing/>
    </w:pPr>
    <w:rPr>
      <w:lang w:val="en-GB"/>
    </w:rPr>
  </w:style>
  <w:style w:type="character" w:customStyle="1" w:styleId="TitleChar">
    <w:name w:val="Title Char"/>
    <w:basedOn w:val="DefaultParagraphFont"/>
    <w:link w:val="Title"/>
    <w:rsid w:val="0083457B"/>
    <w:rPr>
      <w:rFonts w:asciiTheme="minorHAnsi" w:eastAsiaTheme="minorHAnsi" w:hAnsiTheme="minorHAnsi"/>
      <w:lang w:val="en-GB" w:eastAsia="en-US"/>
    </w:rPr>
  </w:style>
  <w:style w:type="table" w:styleId="TableGrid">
    <w:name w:val="Table Grid"/>
    <w:basedOn w:val="TableNormal"/>
    <w:uiPriority w:val="59"/>
    <w:rsid w:val="008345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83457B"/>
    <w:pPr>
      <w:spacing w:before="100" w:beforeAutospacing="1"/>
      <w:ind w:left="2608"/>
    </w:pPr>
    <w:rPr>
      <w:rFonts w:asciiTheme="minorHAnsi" w:eastAsiaTheme="minorHAnsi" w:hAnsiTheme="minorHAnsi"/>
      <w:iCs/>
      <w:szCs w:val="18"/>
      <w:lang w:eastAsia="en-US"/>
    </w:rPr>
  </w:style>
  <w:style w:type="paragraph" w:styleId="TableofFigures">
    <w:name w:val="table of figures"/>
    <w:basedOn w:val="NoSpacing"/>
    <w:uiPriority w:val="99"/>
    <w:unhideWhenUsed/>
    <w:rsid w:val="000F6AD8"/>
    <w:pPr>
      <w:tabs>
        <w:tab w:val="right" w:leader="dot" w:pos="10206"/>
      </w:tabs>
      <w:spacing w:before="100" w:beforeAutospacing="1" w:after="100" w:afterAutospacing="1"/>
    </w:pPr>
    <w:rPr>
      <w:noProof/>
    </w:rPr>
  </w:style>
  <w:style w:type="character" w:customStyle="1" w:styleId="YTnimiNRO">
    <w:name w:val="YTnimiNRO"/>
    <w:basedOn w:val="DefaultParagraphFont"/>
    <w:uiPriority w:val="1"/>
    <w:semiHidden/>
    <w:rsid w:val="0083457B"/>
    <w:rPr>
      <w:b/>
    </w:rPr>
  </w:style>
  <w:style w:type="character" w:customStyle="1" w:styleId="YTasiakTYYPPI">
    <w:name w:val="YTasiakTYYPPI"/>
    <w:basedOn w:val="DefaultParagraphFont"/>
    <w:uiPriority w:val="1"/>
    <w:semiHidden/>
    <w:rsid w:val="0083457B"/>
    <w:rPr>
      <w:b/>
    </w:rPr>
  </w:style>
  <w:style w:type="character" w:customStyle="1" w:styleId="YTjaksokoodi">
    <w:name w:val="YTjaksokoodi"/>
    <w:basedOn w:val="DefaultParagraphFont"/>
    <w:uiPriority w:val="1"/>
    <w:semiHidden/>
    <w:rsid w:val="0083457B"/>
  </w:style>
  <w:style w:type="character" w:customStyle="1" w:styleId="YTopettaja">
    <w:name w:val="YTopettaja"/>
    <w:basedOn w:val="YTjaksokoodi"/>
    <w:uiPriority w:val="1"/>
    <w:semiHidden/>
    <w:rsid w:val="0083457B"/>
  </w:style>
  <w:style w:type="character" w:customStyle="1" w:styleId="YTtoteutuskoodi">
    <w:name w:val="YTtoteutuskoodi"/>
    <w:basedOn w:val="DefaultParagraphFont"/>
    <w:uiPriority w:val="1"/>
    <w:semiHidden/>
    <w:rsid w:val="0083457B"/>
  </w:style>
  <w:style w:type="character" w:customStyle="1" w:styleId="YTpivys">
    <w:name w:val="YTpäiväys"/>
    <w:basedOn w:val="DefaultParagraphFont"/>
    <w:uiPriority w:val="1"/>
    <w:semiHidden/>
    <w:rsid w:val="0083457B"/>
  </w:style>
  <w:style w:type="paragraph" w:customStyle="1" w:styleId="AsiakirjanOtsikko">
    <w:name w:val="AsiakirjanOtsikko"/>
    <w:basedOn w:val="Normal"/>
    <w:semiHidden/>
    <w:rsid w:val="0083457B"/>
    <w:pPr>
      <w:ind w:left="1304" w:right="1304"/>
    </w:pPr>
    <w:rPr>
      <w:noProof/>
      <w:sz w:val="36"/>
      <w:szCs w:val="36"/>
      <w:lang w:eastAsia="fi-FI"/>
    </w:rPr>
  </w:style>
  <w:style w:type="paragraph" w:customStyle="1" w:styleId="Body46">
    <w:name w:val="Body46"/>
    <w:basedOn w:val="NoSpacing"/>
    <w:qFormat/>
    <w:rsid w:val="0083457B"/>
    <w:pPr>
      <w:spacing w:before="240"/>
      <w:ind w:left="2608"/>
    </w:pPr>
    <w:rPr>
      <w:lang w:val="en-GB"/>
    </w:rPr>
  </w:style>
  <w:style w:type="paragraph" w:styleId="NoSpacing">
    <w:name w:val="No Spacing"/>
    <w:qFormat/>
    <w:rsid w:val="0083457B"/>
    <w:rPr>
      <w:rFonts w:asciiTheme="minorHAnsi" w:eastAsiaTheme="minorHAnsi" w:hAnsiTheme="minorHAnsi"/>
      <w:lang w:eastAsia="en-US"/>
    </w:rPr>
  </w:style>
  <w:style w:type="paragraph" w:customStyle="1" w:styleId="BodyBulletList46">
    <w:name w:val="BodyBulletList46"/>
    <w:basedOn w:val="Body46"/>
    <w:qFormat/>
    <w:rsid w:val="00B51CC6"/>
    <w:pPr>
      <w:numPr>
        <w:numId w:val="4"/>
      </w:numPr>
      <w:spacing w:before="0"/>
      <w:ind w:left="2965" w:hanging="357"/>
      <w:contextualSpacing/>
    </w:pPr>
  </w:style>
  <w:style w:type="paragraph" w:customStyle="1" w:styleId="BodyBulletListNumbered46">
    <w:name w:val="BodyBulletListNumbered46"/>
    <w:basedOn w:val="BodyBulletListText46"/>
    <w:qFormat/>
    <w:rsid w:val="0083457B"/>
  </w:style>
  <w:style w:type="character" w:styleId="PlaceholderText">
    <w:name w:val="Placeholder Text"/>
    <w:basedOn w:val="DefaultParagraphFont"/>
    <w:uiPriority w:val="99"/>
    <w:semiHidden/>
    <w:rsid w:val="0083457B"/>
    <w:rPr>
      <w:color w:val="808080"/>
    </w:rPr>
  </w:style>
  <w:style w:type="character" w:customStyle="1" w:styleId="UnresolvedMention1">
    <w:name w:val="Unresolved Mention1"/>
    <w:basedOn w:val="DefaultParagraphFont"/>
    <w:uiPriority w:val="99"/>
    <w:semiHidden/>
    <w:unhideWhenUsed/>
    <w:rsid w:val="0083457B"/>
    <w:rPr>
      <w:color w:val="808080"/>
      <w:shd w:val="clear" w:color="auto" w:fill="E6E6E6"/>
    </w:rPr>
  </w:style>
  <w:style w:type="character" w:styleId="FollowedHyperlink">
    <w:name w:val="FollowedHyperlink"/>
    <w:basedOn w:val="DefaultParagraphFont"/>
    <w:uiPriority w:val="99"/>
    <w:semiHidden/>
    <w:unhideWhenUsed/>
    <w:rsid w:val="0083457B"/>
    <w:rPr>
      <w:color w:val="6E267B" w:themeColor="followedHyperlink"/>
      <w:u w:val="single"/>
    </w:rPr>
  </w:style>
  <w:style w:type="paragraph" w:customStyle="1" w:styleId="SourceLine">
    <w:name w:val="SourceLine"/>
    <w:basedOn w:val="Title"/>
    <w:next w:val="Body46"/>
    <w:rsid w:val="000F6AD8"/>
    <w:pPr>
      <w:spacing w:before="100" w:beforeAutospacing="1"/>
      <w:contextualSpacing w:val="0"/>
    </w:pPr>
  </w:style>
  <w:style w:type="paragraph" w:customStyle="1" w:styleId="AppendixHeading">
    <w:name w:val="AppendixHeading"/>
    <w:basedOn w:val="Title"/>
    <w:next w:val="Body46"/>
    <w:qFormat/>
    <w:rsid w:val="0083457B"/>
  </w:style>
  <w:style w:type="paragraph" w:customStyle="1" w:styleId="BodyBulletListText46">
    <w:name w:val="BodyBulletListText46"/>
    <w:basedOn w:val="Body46"/>
    <w:qFormat/>
    <w:rsid w:val="0083457B"/>
    <w:pPr>
      <w:spacing w:before="0" w:after="100" w:afterAutospacing="1"/>
      <w:ind w:left="0"/>
      <w:contextualSpacing/>
    </w:pPr>
  </w:style>
  <w:style w:type="character" w:styleId="UnresolvedMention">
    <w:name w:val="Unresolved Mention"/>
    <w:basedOn w:val="DefaultParagraphFont"/>
    <w:uiPriority w:val="99"/>
    <w:semiHidden/>
    <w:unhideWhenUsed/>
    <w:rsid w:val="00803B57"/>
    <w:rPr>
      <w:color w:val="605E5C"/>
      <w:shd w:val="clear" w:color="auto" w:fill="E1DFDD"/>
    </w:rPr>
  </w:style>
  <w:style w:type="paragraph" w:styleId="NormalWeb">
    <w:name w:val="Normal (Web)"/>
    <w:basedOn w:val="Normal"/>
    <w:uiPriority w:val="99"/>
    <w:semiHidden/>
    <w:unhideWhenUsed/>
    <w:rsid w:val="008A7DAA"/>
    <w:pPr>
      <w:spacing w:before="100" w:beforeAutospacing="1" w:after="100" w:afterAutospacing="1"/>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932785">
      <w:bodyDiv w:val="1"/>
      <w:marLeft w:val="0"/>
      <w:marRight w:val="0"/>
      <w:marTop w:val="0"/>
      <w:marBottom w:val="0"/>
      <w:divBdr>
        <w:top w:val="none" w:sz="0" w:space="0" w:color="auto"/>
        <w:left w:val="none" w:sz="0" w:space="0" w:color="auto"/>
        <w:bottom w:val="none" w:sz="0" w:space="0" w:color="auto"/>
        <w:right w:val="none" w:sz="0" w:space="0" w:color="auto"/>
      </w:divBdr>
      <w:divsChild>
        <w:div w:id="2057925814">
          <w:marLeft w:val="0"/>
          <w:marRight w:val="0"/>
          <w:marTop w:val="0"/>
          <w:marBottom w:val="0"/>
          <w:divBdr>
            <w:top w:val="none" w:sz="0" w:space="0" w:color="auto"/>
            <w:left w:val="none" w:sz="0" w:space="0" w:color="auto"/>
            <w:bottom w:val="none" w:sz="0" w:space="0" w:color="auto"/>
            <w:right w:val="none" w:sz="0" w:space="0" w:color="auto"/>
          </w:divBdr>
        </w:div>
      </w:divsChild>
    </w:div>
    <w:div w:id="910308690">
      <w:bodyDiv w:val="1"/>
      <w:marLeft w:val="0"/>
      <w:marRight w:val="0"/>
      <w:marTop w:val="0"/>
      <w:marBottom w:val="0"/>
      <w:divBdr>
        <w:top w:val="none" w:sz="0" w:space="0" w:color="auto"/>
        <w:left w:val="none" w:sz="0" w:space="0" w:color="auto"/>
        <w:bottom w:val="none" w:sz="0" w:space="0" w:color="auto"/>
        <w:right w:val="none" w:sz="0" w:space="0" w:color="auto"/>
      </w:divBdr>
    </w:div>
    <w:div w:id="948511669">
      <w:bodyDiv w:val="1"/>
      <w:marLeft w:val="0"/>
      <w:marRight w:val="0"/>
      <w:marTop w:val="0"/>
      <w:marBottom w:val="0"/>
      <w:divBdr>
        <w:top w:val="none" w:sz="0" w:space="0" w:color="auto"/>
        <w:left w:val="none" w:sz="0" w:space="0" w:color="auto"/>
        <w:bottom w:val="none" w:sz="0" w:space="0" w:color="auto"/>
        <w:right w:val="none" w:sz="0" w:space="0" w:color="auto"/>
      </w:divBdr>
      <w:divsChild>
        <w:div w:id="2056812834">
          <w:marLeft w:val="0"/>
          <w:marRight w:val="0"/>
          <w:marTop w:val="0"/>
          <w:marBottom w:val="0"/>
          <w:divBdr>
            <w:top w:val="none" w:sz="0" w:space="0" w:color="auto"/>
            <w:left w:val="none" w:sz="0" w:space="0" w:color="auto"/>
            <w:bottom w:val="none" w:sz="0" w:space="0" w:color="auto"/>
            <w:right w:val="none" w:sz="0" w:space="0" w:color="auto"/>
          </w:divBdr>
        </w:div>
      </w:divsChild>
    </w:div>
    <w:div w:id="954288772">
      <w:bodyDiv w:val="1"/>
      <w:marLeft w:val="0"/>
      <w:marRight w:val="0"/>
      <w:marTop w:val="0"/>
      <w:marBottom w:val="0"/>
      <w:divBdr>
        <w:top w:val="none" w:sz="0" w:space="0" w:color="auto"/>
        <w:left w:val="none" w:sz="0" w:space="0" w:color="auto"/>
        <w:bottom w:val="none" w:sz="0" w:space="0" w:color="auto"/>
        <w:right w:val="none" w:sz="0" w:space="0" w:color="auto"/>
      </w:divBdr>
    </w:div>
    <w:div w:id="1191265271">
      <w:bodyDiv w:val="1"/>
      <w:marLeft w:val="0"/>
      <w:marRight w:val="0"/>
      <w:marTop w:val="0"/>
      <w:marBottom w:val="0"/>
      <w:divBdr>
        <w:top w:val="none" w:sz="0" w:space="0" w:color="auto"/>
        <w:left w:val="none" w:sz="0" w:space="0" w:color="auto"/>
        <w:bottom w:val="none" w:sz="0" w:space="0" w:color="auto"/>
        <w:right w:val="none" w:sz="0" w:space="0" w:color="auto"/>
      </w:divBdr>
      <w:divsChild>
        <w:div w:id="200437259">
          <w:marLeft w:val="0"/>
          <w:marRight w:val="0"/>
          <w:marTop w:val="0"/>
          <w:marBottom w:val="0"/>
          <w:divBdr>
            <w:top w:val="none" w:sz="0" w:space="0" w:color="auto"/>
            <w:left w:val="none" w:sz="0" w:space="0" w:color="auto"/>
            <w:bottom w:val="none" w:sz="0" w:space="0" w:color="auto"/>
            <w:right w:val="none" w:sz="0" w:space="0" w:color="auto"/>
          </w:divBdr>
          <w:divsChild>
            <w:div w:id="1980725123">
              <w:marLeft w:val="0"/>
              <w:marRight w:val="0"/>
              <w:marTop w:val="0"/>
              <w:marBottom w:val="0"/>
              <w:divBdr>
                <w:top w:val="none" w:sz="0" w:space="0" w:color="auto"/>
                <w:left w:val="none" w:sz="0" w:space="0" w:color="auto"/>
                <w:bottom w:val="none" w:sz="0" w:space="0" w:color="auto"/>
                <w:right w:val="none" w:sz="0" w:space="0" w:color="auto"/>
              </w:divBdr>
              <w:divsChild>
                <w:div w:id="4061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0621">
      <w:bodyDiv w:val="1"/>
      <w:marLeft w:val="0"/>
      <w:marRight w:val="0"/>
      <w:marTop w:val="0"/>
      <w:marBottom w:val="0"/>
      <w:divBdr>
        <w:top w:val="none" w:sz="0" w:space="0" w:color="auto"/>
        <w:left w:val="none" w:sz="0" w:space="0" w:color="auto"/>
        <w:bottom w:val="none" w:sz="0" w:space="0" w:color="auto"/>
        <w:right w:val="none" w:sz="0" w:space="0" w:color="auto"/>
      </w:divBdr>
    </w:div>
    <w:div w:id="1317489229">
      <w:bodyDiv w:val="1"/>
      <w:marLeft w:val="0"/>
      <w:marRight w:val="0"/>
      <w:marTop w:val="0"/>
      <w:marBottom w:val="0"/>
      <w:divBdr>
        <w:top w:val="none" w:sz="0" w:space="0" w:color="auto"/>
        <w:left w:val="none" w:sz="0" w:space="0" w:color="auto"/>
        <w:bottom w:val="none" w:sz="0" w:space="0" w:color="auto"/>
        <w:right w:val="none" w:sz="0" w:space="0" w:color="auto"/>
      </w:divBdr>
    </w:div>
    <w:div w:id="1443501315">
      <w:bodyDiv w:val="1"/>
      <w:marLeft w:val="0"/>
      <w:marRight w:val="0"/>
      <w:marTop w:val="0"/>
      <w:marBottom w:val="0"/>
      <w:divBdr>
        <w:top w:val="none" w:sz="0" w:space="0" w:color="auto"/>
        <w:left w:val="none" w:sz="0" w:space="0" w:color="auto"/>
        <w:bottom w:val="none" w:sz="0" w:space="0" w:color="auto"/>
        <w:right w:val="none" w:sz="0" w:space="0" w:color="auto"/>
      </w:divBdr>
      <w:divsChild>
        <w:div w:id="1345129532">
          <w:marLeft w:val="0"/>
          <w:marRight w:val="0"/>
          <w:marTop w:val="0"/>
          <w:marBottom w:val="0"/>
          <w:divBdr>
            <w:top w:val="none" w:sz="0" w:space="0" w:color="auto"/>
            <w:left w:val="none" w:sz="0" w:space="0" w:color="auto"/>
            <w:bottom w:val="none" w:sz="0" w:space="0" w:color="auto"/>
            <w:right w:val="none" w:sz="0" w:space="0" w:color="auto"/>
          </w:divBdr>
        </w:div>
      </w:divsChild>
    </w:div>
    <w:div w:id="1929851440">
      <w:bodyDiv w:val="1"/>
      <w:marLeft w:val="0"/>
      <w:marRight w:val="0"/>
      <w:marTop w:val="0"/>
      <w:marBottom w:val="0"/>
      <w:divBdr>
        <w:top w:val="none" w:sz="0" w:space="0" w:color="auto"/>
        <w:left w:val="none" w:sz="0" w:space="0" w:color="auto"/>
        <w:bottom w:val="none" w:sz="0" w:space="0" w:color="auto"/>
        <w:right w:val="none" w:sz="0" w:space="0" w:color="auto"/>
      </w:divBdr>
      <w:divsChild>
        <w:div w:id="790780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hyperlink" Target="https://docs.coingecko.com/v3.0.1/reference/setting-up-your-api-key"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github.com/karanxhagiulia/Crypto_Tracker_Mobile_App/blob/main/CryptoTrackerApp/src/pages/Home.ts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github.com/karanxhagiulia/Labwork3" TargetMode="External"/><Relationship Id="rId25" Type="http://schemas.openxmlformats.org/officeDocument/2006/relationships/image" Target="media/image9.png"/><Relationship Id="rId33" Type="http://schemas.openxmlformats.org/officeDocument/2006/relationships/hyperlink" Target="https://github.com/karanxhagiulia/Crypto_Tracker_Mobile_App/tree/main/CryptoTrackerApp" TargetMode="External"/><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an\OneDrive%20-%20Laurea-ammattikorkeakoulu\Assignments\2024\Long%20document%20template%20with%20logo(3).dotx" TargetMode="External"/></Relationships>
</file>

<file path=word/theme/theme1.xml><?xml version="1.0" encoding="utf-8"?>
<a:theme xmlns:a="http://schemas.openxmlformats.org/drawingml/2006/main" name="Office Theme">
  <a:themeElements>
    <a:clrScheme name="Laurea">
      <a:dk1>
        <a:srgbClr val="003464"/>
      </a:dk1>
      <a:lt1>
        <a:sysClr val="window" lastClr="FFFFFF"/>
      </a:lt1>
      <a:dk2>
        <a:srgbClr val="009FDA"/>
      </a:dk2>
      <a:lt2>
        <a:srgbClr val="C7B37F"/>
      </a:lt2>
      <a:accent1>
        <a:srgbClr val="D10074"/>
      </a:accent1>
      <a:accent2>
        <a:srgbClr val="E98300"/>
      </a:accent2>
      <a:accent3>
        <a:srgbClr val="6E267B"/>
      </a:accent3>
      <a:accent4>
        <a:srgbClr val="FDC82F"/>
      </a:accent4>
      <a:accent5>
        <a:srgbClr val="7AB800"/>
      </a:accent5>
      <a:accent6>
        <a:srgbClr val="A30050"/>
      </a:accent6>
      <a:hlink>
        <a:srgbClr val="009FDA"/>
      </a:hlink>
      <a:folHlink>
        <a:srgbClr val="6E267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AAE254D0030A64498EF4C7DCBE8C4DC" ma:contentTypeVersion="5" ma:contentTypeDescription="Create a new document." ma:contentTypeScope="" ma:versionID="ccb541c5f58434e1a34bdcade1022d92">
  <xsd:schema xmlns:xsd="http://www.w3.org/2001/XMLSchema" xmlns:xs="http://www.w3.org/2001/XMLSchema" xmlns:p="http://schemas.microsoft.com/office/2006/metadata/properties" xmlns:ns2="3bd955d0-cdac-4758-a7fa-8e26df4d510b" xmlns:ns3="f5fe1946-5a8c-4dbe-825d-f0d178cfcf36" targetNamespace="http://schemas.microsoft.com/office/2006/metadata/properties" ma:root="true" ma:fieldsID="42c2ae4db71b95b4936acc11296e629a" ns2:_="" ns3:_="">
    <xsd:import namespace="3bd955d0-cdac-4758-a7fa-8e26df4d510b"/>
    <xsd:import namespace="f5fe1946-5a8c-4dbe-825d-f0d178cfcf3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d955d0-cdac-4758-a7fa-8e26df4d51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5fe1946-5a8c-4dbe-825d-f0d178cfcf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EF7CF-1E92-4460-AAAD-9099EA5E4B07}">
  <ds:schemaRefs>
    <ds:schemaRef ds:uri="http://schemas.openxmlformats.org/officeDocument/2006/bibliography"/>
  </ds:schemaRefs>
</ds:datastoreItem>
</file>

<file path=customXml/itemProps2.xml><?xml version="1.0" encoding="utf-8"?>
<ds:datastoreItem xmlns:ds="http://schemas.openxmlformats.org/officeDocument/2006/customXml" ds:itemID="{E2D06176-D5DB-4E26-8520-7148BE414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A95007-42DC-403D-B8EE-96BF6C988180}">
  <ds:schemaRefs>
    <ds:schemaRef ds:uri="http://schemas.microsoft.com/sharepoint/v3/contenttype/forms"/>
  </ds:schemaRefs>
</ds:datastoreItem>
</file>

<file path=customXml/itemProps4.xml><?xml version="1.0" encoding="utf-8"?>
<ds:datastoreItem xmlns:ds="http://schemas.openxmlformats.org/officeDocument/2006/customXml" ds:itemID="{DD9A1F4F-BF4A-4AB7-B791-490854B8D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d955d0-cdac-4758-a7fa-8e26df4d510b"/>
    <ds:schemaRef ds:uri="f5fe1946-5a8c-4dbe-825d-f0d178cfcf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Long document template with logo(3)</Template>
  <TotalTime>760</TotalTime>
  <Pages>20</Pages>
  <Words>1070</Words>
  <Characters>6091</Characters>
  <Application>Microsoft Office Word</Application>
  <DocSecurity>0</DocSecurity>
  <Lines>234</Lines>
  <Paragraphs>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Report template long doc logo</vt:lpstr>
      <vt:lpstr/>
    </vt:vector>
  </TitlesOfParts>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 long doc logo</dc:title>
  <dc:creator/>
  <cp:keywords>Document templates</cp:keywords>
  <cp:lastModifiedBy>Giulia Karanxha</cp:lastModifiedBy>
  <cp:revision>206</cp:revision>
  <cp:lastPrinted>2024-03-16T15:30:00Z</cp:lastPrinted>
  <dcterms:created xsi:type="dcterms:W3CDTF">2024-02-11T16:19:00Z</dcterms:created>
  <dcterms:modified xsi:type="dcterms:W3CDTF">2024-03-16T15:30:00Z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0x010100AAAE254D0030A64498EF4C7DCBE8C4DC</vt:lpwstr>
  </property>
  <property fmtid="{D5CDD505-2E9C-101B-9397-08002B2CF9AE}" pid="3" name="TaxKeyword">
    <vt:lpwstr>373;#Document templates|ca83e25d-27ce-4456-83fc-f5805be6a382</vt:lpwstr>
  </property>
  <property fmtid="{D5CDD505-2E9C-101B-9397-08002B2CF9AE}" pid="4" name="KieliLAUREAO">
    <vt:lpwstr>230;#EN|fd8d8651-8298-46d5-b1e2-954f72502931</vt:lpwstr>
  </property>
  <property fmtid="{D5CDD505-2E9C-101B-9397-08002B2CF9AE}" pid="5" name="DokumenttityyppiLAUREAO">
    <vt:lpwstr/>
  </property>
  <property fmtid="{D5CDD505-2E9C-101B-9397-08002B2CF9AE}" pid="6" name="KoulutusLAUREAO">
    <vt:lpwstr/>
  </property>
  <property fmtid="{D5CDD505-2E9C-101B-9397-08002B2CF9AE}" pid="7" name="DokumentinAiheLAUREAO">
    <vt:lpwstr/>
  </property>
  <property fmtid="{D5CDD505-2E9C-101B-9397-08002B2CF9AE}" pid="8" name="TaxonomyTextField_LaureaDocumentLanguage">
    <vt:lpwstr>1035;#Suomi|d889c693-5748-4b1f-9ba0-044f617dea1e</vt:lpwstr>
  </property>
  <property fmtid="{D5CDD505-2E9C-101B-9397-08002B2CF9AE}" pid="9" name="LaureaConfidentiality">
    <vt:lpwstr>1;#1035;#Sisäinen|0da39d2c-72bb-4345-9ac0-c64d6ac7ed4a</vt:lpwstr>
  </property>
  <property fmtid="{D5CDD505-2E9C-101B-9397-08002B2CF9AE}" pid="10" name="TaxonomyTextField_LaureaConfidentiality">
    <vt:lpwstr>1035;#Sisäinen|0da39d2c-72bb-4345-9ac0-c64d6ac7ed4a</vt:lpwstr>
  </property>
  <property fmtid="{D5CDD505-2E9C-101B-9397-08002B2CF9AE}" pid="11" name="TaxCatchAll">
    <vt:lpwstr>2;#1035;;#Suomi|d889c693-5748-4b1f-9ba0-044f617dea1e;#1;#1035;;#Sisäinen|0da39d2c-72bb-4345-9ac0-c64d6ac7ed4a</vt:lpwstr>
  </property>
  <property fmtid="{D5CDD505-2E9C-101B-9397-08002B2CF9AE}" pid="12" name="LaureaDocumentLanguage">
    <vt:lpwstr>2;#1035;#Suomi|d889c693-5748-4b1f-9ba0-044f617dea1e</vt:lpwstr>
  </property>
  <property fmtid="{D5CDD505-2E9C-101B-9397-08002B2CF9AE}" pid="13" name="GrammarlyDocumentId">
    <vt:lpwstr>47acbae3-32f9-42c1-b311-e77125928cfc</vt:lpwstr>
  </property>
</Properties>
</file>